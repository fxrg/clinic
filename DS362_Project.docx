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3C16" w14:textId="297B0658" w:rsidR="00675688" w:rsidRDefault="009B0716">
      <w:r>
        <w:rPr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5E5E5818">
                <wp:simplePos x="0" y="0"/>
                <wp:positionH relativeFrom="page">
                  <wp:posOffset>460375</wp:posOffset>
                </wp:positionH>
                <wp:positionV relativeFrom="margin">
                  <wp:posOffset>1146175</wp:posOffset>
                </wp:positionV>
                <wp:extent cx="6858000" cy="2091690"/>
                <wp:effectExtent l="0" t="0" r="0" b="381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09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F749FA" w14:textId="1E9F51DF" w:rsidR="00496101" w:rsidRPr="003C4083" w:rsidRDefault="00C54290" w:rsidP="00E15976">
                                <w:pPr>
                                  <w:pStyle w:val="a9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96D6BFE" w:rsidR="00496101" w:rsidRPr="00517329" w:rsidRDefault="00000000" w:rsidP="009D7CF0">
                            <w:pPr>
                              <w:pStyle w:val="a6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48"/>
                                  <w:szCs w:val="4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Monday</w:t>
                                </w:r>
                                <w:r w:rsidR="001404DD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,</w:t>
                                </w:r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1404DD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4/5/</w:t>
                                </w:r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202</w:t>
                                </w:r>
                                <w:r w:rsidR="001404DD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1F815B7F" w:rsidR="00496101" w:rsidRPr="00517329" w:rsidRDefault="00517329" w:rsidP="00517329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for this Assignment is </w:t>
                                </w:r>
                                <w:r w:rsidR="00C54290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</w:t>
                                </w:r>
                                <w:r w:rsidR="003213D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4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25pt;margin-top:90.25pt;width:540pt;height:164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1E9F51DF" w:rsidR="00496101" w:rsidRPr="003C4083" w:rsidRDefault="00C54290" w:rsidP="00E15976">
                          <w:pPr>
                            <w:pStyle w:val="a9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96D6BFE" w:rsidR="00496101" w:rsidRPr="00517329" w:rsidRDefault="00000000" w:rsidP="009D7CF0">
                      <w:pPr>
                        <w:pStyle w:val="a6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48"/>
                            <w:szCs w:val="4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Monday</w:t>
                          </w:r>
                          <w:r w:rsidR="001404DD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,</w:t>
                          </w:r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1404DD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4/5/</w:t>
                          </w:r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202</w:t>
                          </w:r>
                          <w:r w:rsidR="001404DD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1F815B7F" w:rsidR="00496101" w:rsidRPr="00517329" w:rsidRDefault="00517329" w:rsidP="00517329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for this Assignment is </w:t>
                          </w:r>
                          <w:r w:rsidR="00C54290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</w:t>
                          </w:r>
                          <w:r w:rsidR="003213D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4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4B9F18C1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73E1EF9A" w:rsidR="00F05724" w:rsidRPr="00937F04" w:rsidRDefault="00C54290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Web </w:t>
                            </w:r>
                            <w:r w:rsidR="00E30400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Programming</w:t>
                            </w:r>
                          </w:p>
                          <w:p w14:paraId="7385C9C4" w14:textId="322A9C8A" w:rsidR="00E8497B" w:rsidRPr="000530C6" w:rsidRDefault="00E30400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DS362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" filled="f" stroked="f">
                <v:textbox>
                  <w:txbxContent>
                    <w:p w14:paraId="50EEC844" w14:textId="73E1EF9A" w:rsidR="00F05724" w:rsidRPr="00937F04" w:rsidRDefault="00C54290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Web </w:t>
                      </w:r>
                      <w:r w:rsidR="00E30400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Programming</w:t>
                      </w:r>
                    </w:p>
                    <w:p w14:paraId="7385C9C4" w14:textId="322A9C8A" w:rsidR="00E8497B" w:rsidRPr="000530C6" w:rsidRDefault="00E30400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DS362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475BE">
        <w:t xml:space="preserve"> </w: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72308976" w14:textId="50A8B4FA" w:rsidR="00496101" w:rsidRPr="007A4AC2" w:rsidRDefault="007A4AC2" w:rsidP="007A4AC2"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 w:rsidR="0079252A"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2F02D87D">
                    <wp:simplePos x="0" y="0"/>
                    <wp:positionH relativeFrom="page">
                      <wp:posOffset>461645</wp:posOffset>
                    </wp:positionH>
                    <wp:positionV relativeFrom="margin">
                      <wp:posOffset>3044825</wp:posOffset>
                    </wp:positionV>
                    <wp:extent cx="6858000" cy="1384935"/>
                    <wp:effectExtent l="0" t="0" r="0" b="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3849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5555759F" w:rsidR="00496101" w:rsidRDefault="00000000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B1FCA">
                                      <w:t>Student</w:t>
                                    </w:r>
                                    <w:r w:rsidR="00534DA2">
                                      <w:t>s</w:t>
                                    </w:r>
                                    <w:r w:rsidR="001B1FCA">
                                      <w:t xml:space="preserve"> Details:</w:t>
                                    </w:r>
                                    <w:r w:rsidR="00147AB5">
                                      <w:t xml:space="preserve">                                      </w:t>
                                    </w:r>
                                    <w:r w:rsidR="00207FE2">
                                      <w:t xml:space="preserve"> </w:t>
                                    </w:r>
                                    <w:r w:rsidR="00147AB5">
                                      <w:t xml:space="preserve">  CRN: ###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96101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5CCC0922" w:rsidR="00496101" w:rsidRDefault="00A24678" w:rsidP="00207FE2">
                                      <w:pPr>
                                        <w:pStyle w:val="a5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67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A24678">
                                        <w:rPr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>###</w:t>
                                      </w:r>
                                    </w:p>
                                    <w:p w14:paraId="34FCFF8D" w14:textId="4462D18F" w:rsidR="00534DA2" w:rsidRDefault="0079252A" w:rsidP="00207FE2">
                                      <w:pPr>
                                        <w:pStyle w:val="a5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 xml:space="preserve"> ###</w:t>
                                      </w:r>
                                      <w:r w:rsidR="00534DA2">
                                        <w:rPr>
                                          <w:sz w:val="28"/>
                                          <w:szCs w:val="28"/>
                                        </w:rPr>
                                        <w:br/>
                                      </w:r>
                                      <w:r w:rsidR="00631E3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631E38">
                                        <w:rPr>
                                          <w:sz w:val="28"/>
                                          <w:szCs w:val="28"/>
                                        </w:rPr>
                                        <w:t xml:space="preserve"> ###</w:t>
                                      </w:r>
                                    </w:p>
                                    <w:p w14:paraId="0FD3F083" w14:textId="7F2EE904" w:rsidR="00496101" w:rsidRPr="00A24678" w:rsidRDefault="00AF71E5" w:rsidP="00534DA2">
                                      <w:pPr>
                                        <w:pStyle w:val="a5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 xml:space="preserve"> ###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Default="00496101" w:rsidP="00E8497B">
                                      <w:pPr>
                                        <w:pStyle w:val="a5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643AF1BC" w:rsidR="00496101" w:rsidRDefault="00A24678" w:rsidP="00207FE2">
                                      <w:pPr>
                                        <w:pStyle w:val="a5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67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>###</w:t>
                                      </w:r>
                                    </w:p>
                                    <w:p w14:paraId="4458A0D9" w14:textId="723011F3" w:rsidR="0079252A" w:rsidRDefault="0079252A" w:rsidP="00207FE2">
                                      <w:pPr>
                                        <w:pStyle w:val="a5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>###</w:t>
                                      </w:r>
                                    </w:p>
                                    <w:p w14:paraId="2192840A" w14:textId="77777777" w:rsidR="00631E38" w:rsidRPr="00A24678" w:rsidRDefault="00631E38" w:rsidP="00207FE2">
                                      <w:pPr>
                                        <w:pStyle w:val="a5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>###</w:t>
                                      </w:r>
                                    </w:p>
                                    <w:p w14:paraId="49F93329" w14:textId="77777777" w:rsidR="00AF71E5" w:rsidRPr="00A24678" w:rsidRDefault="00AF71E5" w:rsidP="00AF71E5">
                                      <w:pPr>
                                        <w:pStyle w:val="a5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>###</w:t>
                                      </w:r>
                                    </w:p>
                                    <w:p w14:paraId="392D7FF4" w14:textId="77777777" w:rsidR="00631E38" w:rsidRPr="00A24678" w:rsidRDefault="00631E38">
                                      <w:pPr>
                                        <w:pStyle w:val="a5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66E350BF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</w:tr>
                                <w:tr w:rsidR="00496101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ad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28" type="#_x0000_t202" alt="contact info" style="position:absolute;margin-left:36.35pt;margin-top:239.75pt;width:540pt;height:109.0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" o:allowoverlap="f" filled="f" stroked="f" strokeweight=".5pt">
                    <v:textbox inset="0,0,0,0">
                      <w:txbxContent>
                        <w:p w14:paraId="758D2B67" w14:textId="5555759F" w:rsidR="00496101" w:rsidRDefault="00000000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B1FCA">
                                <w:t>Student</w:t>
                              </w:r>
                              <w:r w:rsidR="00534DA2">
                                <w:t>s</w:t>
                              </w:r>
                              <w:r w:rsidR="001B1FCA">
                                <w:t xml:space="preserve"> Details:</w:t>
                              </w:r>
                              <w:r w:rsidR="00147AB5">
                                <w:t xml:space="preserve">                                      </w:t>
                              </w:r>
                              <w:r w:rsidR="00207FE2">
                                <w:t xml:space="preserve"> </w:t>
                              </w:r>
                              <w:r w:rsidR="00147AB5">
                                <w:t xml:space="preserve">  CRN: ###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496101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5CCC0922" w:rsidR="00496101" w:rsidRDefault="00A24678" w:rsidP="00207FE2">
                                <w:pPr>
                                  <w:pStyle w:val="a5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2467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A24678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###</w:t>
                                </w:r>
                              </w:p>
                              <w:p w14:paraId="34FCFF8D" w14:textId="4462D18F" w:rsidR="00534DA2" w:rsidRDefault="0079252A" w:rsidP="00207FE2">
                                <w:pPr>
                                  <w:pStyle w:val="a5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###</w:t>
                                </w:r>
                                <w:r w:rsidR="00534DA2">
                                  <w:rPr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="00631E3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631E38">
                                  <w:rPr>
                                    <w:sz w:val="28"/>
                                    <w:szCs w:val="28"/>
                                  </w:rPr>
                                  <w:t xml:space="preserve"> ###</w:t>
                                </w:r>
                              </w:p>
                              <w:p w14:paraId="0FD3F083" w14:textId="7F2EE904" w:rsidR="00496101" w:rsidRPr="00A24678" w:rsidRDefault="00AF71E5" w:rsidP="00534DA2">
                                <w:pPr>
                                  <w:pStyle w:val="a5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###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Default="00496101" w:rsidP="00E8497B">
                                <w:pPr>
                                  <w:pStyle w:val="a5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643AF1BC" w:rsidR="00496101" w:rsidRDefault="00A24678" w:rsidP="00207FE2">
                                <w:pPr>
                                  <w:pStyle w:val="a5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2467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###</w:t>
                                </w:r>
                              </w:p>
                              <w:p w14:paraId="4458A0D9" w14:textId="723011F3" w:rsidR="0079252A" w:rsidRDefault="0079252A" w:rsidP="00207FE2">
                                <w:pPr>
                                  <w:pStyle w:val="a5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###</w:t>
                                </w:r>
                              </w:p>
                              <w:p w14:paraId="2192840A" w14:textId="77777777" w:rsidR="00631E38" w:rsidRPr="00A24678" w:rsidRDefault="00631E38" w:rsidP="00207FE2">
                                <w:pPr>
                                  <w:pStyle w:val="a5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###</w:t>
                                </w:r>
                              </w:p>
                              <w:p w14:paraId="49F93329" w14:textId="77777777" w:rsidR="00AF71E5" w:rsidRPr="00A24678" w:rsidRDefault="00AF71E5" w:rsidP="00AF71E5">
                                <w:pPr>
                                  <w:pStyle w:val="a5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###</w:t>
                                </w:r>
                              </w:p>
                              <w:p w14:paraId="392D7FF4" w14:textId="77777777" w:rsidR="00631E38" w:rsidRPr="00A24678" w:rsidRDefault="00631E38">
                                <w:pPr>
                                  <w:pStyle w:val="a5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E350BF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</w:tr>
                          <w:tr w:rsidR="00496101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ad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E51CCE"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6F8FDF08">
                    <wp:simplePos x="0" y="0"/>
                    <wp:positionH relativeFrom="margin">
                      <wp:posOffset>-1299210</wp:posOffset>
                    </wp:positionH>
                    <wp:positionV relativeFrom="margin">
                      <wp:posOffset>4486910</wp:posOffset>
                    </wp:positionV>
                    <wp:extent cx="6581775" cy="3924300"/>
                    <wp:effectExtent l="0" t="0" r="9525" b="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24300"/>
                              <a:chOff x="0" y="22849"/>
                              <a:chExt cx="3578496" cy="2189576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227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389D3" w14:textId="77777777" w:rsidR="002D66A4" w:rsidRPr="002D66A4" w:rsidRDefault="002D66A4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hanging="357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69508625" w:rsidR="0077027A" w:rsidRPr="0077027A" w:rsidRDefault="0077027A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2D66A4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9" style="position:absolute;margin-left:-102.3pt;margin-top:353.3pt;width:518.25pt;height:309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">
                    <v:rect id="Rectangle 199" o:spid="_x0000_s1030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1" type="#_x0000_t202" style="position:absolute;top:2896;width:35784;height:1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4B4389D3" w14:textId="77777777" w:rsidR="002D66A4" w:rsidRPr="002D66A4" w:rsidRDefault="002D66A4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hanging="357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69508625" w:rsidR="0077027A" w:rsidRPr="0077027A" w:rsidRDefault="0077027A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(e.g.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2D66A4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462A92">
            <w:br w:type="page"/>
          </w:r>
        </w:p>
      </w:sdtContent>
    </w:sdt>
    <w:p w14:paraId="4B165F50" w14:textId="0FAAB71A" w:rsidR="00496101" w:rsidRDefault="00496101" w:rsidP="008415AC">
      <w:pPr>
        <w:tabs>
          <w:tab w:val="left" w:pos="6360"/>
        </w:tabs>
        <w:sectPr w:rsidR="00496101" w:rsidSect="00AE48AE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34536C2F" w14:textId="3F9911E5" w:rsidR="00496101" w:rsidRDefault="00822BAC" w:rsidP="00CC449F">
      <w:pPr>
        <w:pStyle w:val="1"/>
      </w:pPr>
      <w:bookmarkStart w:id="0" w:name="_Toc321140622"/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FD12B" wp14:editId="07183F95">
                <wp:simplePos x="0" y="0"/>
                <wp:positionH relativeFrom="column">
                  <wp:posOffset>4193438</wp:posOffset>
                </wp:positionH>
                <wp:positionV relativeFrom="page">
                  <wp:posOffset>1675181</wp:posOffset>
                </wp:positionV>
                <wp:extent cx="1096645" cy="306705"/>
                <wp:effectExtent l="57150" t="38100" r="84455" b="93345"/>
                <wp:wrapNone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89E355" w14:textId="5231ACEB" w:rsidR="00034555" w:rsidRPr="00034555" w:rsidRDefault="00CC449F" w:rsidP="000345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</w:t>
                            </w:r>
                            <w:r w:rsidR="00B31DE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4</w:t>
                            </w:r>
                            <w:r w:rsidR="00034555" w:rsidRPr="00034555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FD12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30.2pt;margin-top:131.9pt;width:86.35pt;height:2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" strokecolor="black [3200]" strokeweight="2pt">
                <v:shadow on="t" color="black" opacity="24903f" origin=",.5" offset="0,.55556mm"/>
                <v:textbox>
                  <w:txbxContent>
                    <w:p w14:paraId="0A89E355" w14:textId="5231ACEB" w:rsidR="00034555" w:rsidRPr="00034555" w:rsidRDefault="00CC449F" w:rsidP="000345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</w:t>
                      </w:r>
                      <w:r w:rsidR="00B31DE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4</w:t>
                      </w:r>
                      <w:r w:rsidR="00034555" w:rsidRPr="00034555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62A92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59264" behindDoc="0" locked="0" layoutInCell="1" allowOverlap="1" wp14:anchorId="484BEC67" wp14:editId="23B90AE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0" b="0"/>
                <wp:wrapSquare wrapText="largest"/>
                <wp:docPr id="5" name="Text Box 5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65DB8" w14:textId="111C5AA4" w:rsidR="00B916D5" w:rsidRDefault="00B916D5">
                            <w:pPr>
                              <w:pStyle w:val="af"/>
                              <w:rPr>
                                <w:rStyle w:val="Char5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Char5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09B05394" w14:textId="77777777" w:rsidR="00BD02A2" w:rsidRPr="00BD02A2" w:rsidRDefault="00BD02A2" w:rsidP="00BD02A2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2. Create web pages using HTML5 and CSS3.</w:t>
                            </w:r>
                          </w:p>
                          <w:p w14:paraId="59C6255C" w14:textId="77777777" w:rsidR="00BD02A2" w:rsidRPr="00BD02A2" w:rsidRDefault="00BD02A2" w:rsidP="00BD02A2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3. Develop dynamic web pages using JavaScript.</w:t>
                            </w:r>
                          </w:p>
                          <w:p w14:paraId="1D0DE7AA" w14:textId="1AAD21D5" w:rsidR="00FB3FB6" w:rsidRPr="00FB3FB6" w:rsidRDefault="00BD02A2" w:rsidP="00BD02A2">
                            <w:pP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 xml:space="preserve">6. Build web </w:t>
                            </w:r>
                            <w:r w:rsidRPr="00BD02A2"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applications using PHP and MySQL</w:t>
                            </w:r>
                            <w:r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484BEC67" id="Text Box 5" o:spid="_x0000_s1033" type="#_x0000_t202" alt="Sidebar" style="position:absolute;margin-left:0;margin-top:0;width:98.25pt;height:181.45pt;z-index:251659264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" filled="f" stroked="f" strokeweight=".5pt">
                <v:textbox inset="3.6pt,0,3.6pt,0">
                  <w:txbxContent>
                    <w:p w14:paraId="2CC65DB8" w14:textId="111C5AA4" w:rsidR="00B916D5" w:rsidRDefault="00B916D5">
                      <w:pPr>
                        <w:pStyle w:val="af"/>
                        <w:rPr>
                          <w:rStyle w:val="Char5"/>
                          <w:i/>
                          <w:iCs/>
                        </w:rPr>
                      </w:pPr>
                      <w:r>
                        <w:rPr>
                          <w:rStyle w:val="Char5"/>
                          <w:i/>
                          <w:iCs/>
                        </w:rPr>
                        <w:t>Learning Outcome(s):</w:t>
                      </w:r>
                    </w:p>
                    <w:p w14:paraId="09B05394" w14:textId="77777777" w:rsidR="00BD02A2" w:rsidRPr="00BD02A2" w:rsidRDefault="00BD02A2" w:rsidP="00BD02A2">
                      <w:pPr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2. Create web pages using HTML5 and CSS3.</w:t>
                      </w:r>
                    </w:p>
                    <w:p w14:paraId="59C6255C" w14:textId="77777777" w:rsidR="00BD02A2" w:rsidRPr="00BD02A2" w:rsidRDefault="00BD02A2" w:rsidP="00BD02A2">
                      <w:pPr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3. Develop dynamic web pages using JavaScript.</w:t>
                      </w:r>
                    </w:p>
                    <w:p w14:paraId="1D0DE7AA" w14:textId="1AAD21D5" w:rsidR="00FB3FB6" w:rsidRPr="00FB3FB6" w:rsidRDefault="00BD02A2" w:rsidP="00BD02A2">
                      <w:pP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 xml:space="preserve">6. Build web </w:t>
                      </w:r>
                      <w:r w:rsidRPr="00BD02A2"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applications using PHP and MySQL</w:t>
                      </w:r>
                      <w:r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.</w:t>
                      </w: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bookmarkEnd w:id="0"/>
      <w:r w:rsidR="00CC449F">
        <w:t>Project</w:t>
      </w:r>
    </w:p>
    <w:p w14:paraId="7243E7B3" w14:textId="41CC73D6" w:rsidR="006F036A" w:rsidRPr="0069293C" w:rsidRDefault="00BD02A2" w:rsidP="00B31DEE">
      <w:pPr>
        <w:pStyle w:val="af0"/>
        <w:spacing w:before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69293C">
        <w:rPr>
          <w:rFonts w:ascii="Times New Roman" w:hAnsi="Times New Roman" w:cs="Times New Roman"/>
          <w:color w:val="auto"/>
          <w:sz w:val="24"/>
          <w:szCs w:val="24"/>
        </w:rPr>
        <w:t>In this project, y</w:t>
      </w:r>
      <w:r w:rsidR="006B033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ou 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>need</w:t>
      </w:r>
      <w:r w:rsidR="006B033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to </w:t>
      </w:r>
      <w:r w:rsidR="00D30639" w:rsidRPr="0069293C">
        <w:rPr>
          <w:rFonts w:ascii="Times New Roman" w:hAnsi="Times New Roman" w:cs="Times New Roman"/>
          <w:color w:val="auto"/>
          <w:sz w:val="24"/>
          <w:szCs w:val="24"/>
        </w:rPr>
        <w:t>build</w:t>
      </w:r>
      <w:r w:rsidR="006B033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a website</w:t>
      </w:r>
      <w:r w:rsidR="000E16A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659A3" w:rsidRP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based on </w:t>
      </w:r>
      <w:r w:rsidR="00C54924" w:rsidRP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one of the suggested </w:t>
      </w:r>
      <w:r w:rsid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project </w:t>
      </w:r>
      <w:r w:rsidR="00C54924" w:rsidRP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>ideas</w:t>
      </w:r>
      <w:r w:rsidR="00DC58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below</w:t>
      </w:r>
      <w:r w:rsidR="002659A3" w:rsidRPr="0069293C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582B">
        <w:rPr>
          <w:rFonts w:ascii="Times New Roman" w:hAnsi="Times New Roman" w:cs="Times New Roman"/>
          <w:color w:val="auto"/>
          <w:sz w:val="24"/>
          <w:szCs w:val="24"/>
        </w:rPr>
        <w:t xml:space="preserve">Your project should be from one of the </w:t>
      </w:r>
      <w:proofErr w:type="gramStart"/>
      <w:r w:rsidR="00DC582B">
        <w:rPr>
          <w:rFonts w:ascii="Times New Roman" w:hAnsi="Times New Roman" w:cs="Times New Roman"/>
          <w:color w:val="auto"/>
          <w:sz w:val="24"/>
          <w:szCs w:val="24"/>
        </w:rPr>
        <w:t>below ideas</w:t>
      </w:r>
      <w:proofErr w:type="gramEnd"/>
      <w:r w:rsidR="00DC582B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You </w:t>
      </w:r>
      <w:r w:rsidR="00AC7946" w:rsidRPr="0069293C">
        <w:rPr>
          <w:rFonts w:ascii="Times New Roman" w:hAnsi="Times New Roman" w:cs="Times New Roman"/>
          <w:color w:val="auto"/>
          <w:sz w:val="24"/>
          <w:szCs w:val="24"/>
        </w:rPr>
        <w:t>can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work on it 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>individually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or as a 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>group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of </w:t>
      </w:r>
      <w:r w:rsidR="00572FB4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a </w:t>
      </w:r>
      <w:r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maximum </w:t>
      </w:r>
      <w:r w:rsidR="00572FB4"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of </w:t>
      </w:r>
      <w:r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>3 members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</w:p>
    <w:p w14:paraId="5CCCEA2A" w14:textId="77777777" w:rsidR="007A4AC2" w:rsidRDefault="007A4AC2" w:rsidP="007A4AC2">
      <w:pPr>
        <w:pStyle w:val="af0"/>
        <w:spacing w:before="360" w:line="240" w:lineRule="auto"/>
        <w:rPr>
          <w:rFonts w:ascii="Times New Roman" w:hAnsi="Times New Roman" w:cs="Times New Roman"/>
          <w:sz w:val="24"/>
          <w:szCs w:val="24"/>
        </w:rPr>
      </w:pPr>
    </w:p>
    <w:p w14:paraId="6826EC54" w14:textId="3F9C5593" w:rsidR="007A4AC2" w:rsidRPr="0069293C" w:rsidRDefault="007A4AC2" w:rsidP="007A4AC2">
      <w:pPr>
        <w:pStyle w:val="af0"/>
        <w:spacing w:before="36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9293C">
        <w:rPr>
          <w:rFonts w:ascii="Times New Roman" w:hAnsi="Times New Roman" w:cs="Times New Roman"/>
          <w:b/>
          <w:bCs/>
          <w:color w:val="auto"/>
          <w:sz w:val="28"/>
          <w:szCs w:val="28"/>
        </w:rPr>
        <w:t>Suggested Project ideas</w:t>
      </w:r>
      <w:r w:rsidR="0069293C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</w:p>
    <w:p w14:paraId="0D9BD79A" w14:textId="77777777" w:rsidR="001516A4" w:rsidRDefault="001516A4" w:rsidP="001516A4">
      <w:pPr>
        <w:pStyle w:val="af0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Online Course Registration System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: Home page, Users register/login page, course listing page, course enrollment page, and enrollment history page. </w:t>
      </w:r>
    </w:p>
    <w:p w14:paraId="759C2F99" w14:textId="77777777" w:rsidR="001516A4" w:rsidRDefault="001516A4" w:rsidP="001516A4">
      <w:pPr>
        <w:pStyle w:val="af0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Hotel Booking Website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: Home page, Users register/login page, room search page, room details page, and booking history page. </w:t>
      </w:r>
    </w:p>
    <w:p w14:paraId="27D1EC28" w14:textId="77777777" w:rsidR="001516A4" w:rsidRDefault="001516A4" w:rsidP="001516A4">
      <w:pPr>
        <w:pStyle w:val="af0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Online Shopping Website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: Home page, Users register/login page, product categories page, shopping cart page, and order history page. </w:t>
      </w:r>
    </w:p>
    <w:p w14:paraId="3B3658AE" w14:textId="77777777" w:rsidR="001516A4" w:rsidRDefault="001516A4" w:rsidP="001516A4">
      <w:pPr>
        <w:pStyle w:val="af0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linic Appointment System: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 Home page, Users register/login page, doctors listing page, appointment booking page, and appointment history page. </w:t>
      </w:r>
    </w:p>
    <w:p w14:paraId="20F87968" w14:textId="272E2B72" w:rsidR="0051627B" w:rsidRPr="0069293C" w:rsidRDefault="0051627B" w:rsidP="00B31DEE">
      <w:pPr>
        <w:pStyle w:val="af0"/>
        <w:spacing w:before="12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The website must cover all </w:t>
      </w:r>
      <w:r w:rsidR="0069293C">
        <w:rPr>
          <w:rFonts w:ascii="Times New Roman" w:hAnsi="Times New Roman" w:cs="Times New Roman"/>
          <w:color w:val="auto"/>
          <w:sz w:val="24"/>
          <w:szCs w:val="24"/>
        </w:rPr>
        <w:t xml:space="preserve">the following 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aspects </w:t>
      </w:r>
      <w:r w:rsidR="00612FDB" w:rsidRPr="0069293C">
        <w:rPr>
          <w:rFonts w:ascii="Times New Roman" w:hAnsi="Times New Roman" w:cs="Times New Roman"/>
          <w:color w:val="auto"/>
          <w:sz w:val="24"/>
          <w:szCs w:val="24"/>
        </w:rPr>
        <w:t>of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the course (HTML, CSS,</w:t>
      </w:r>
      <w:r w:rsidR="00DC58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JavaScript, PHP, </w:t>
      </w:r>
      <w:r w:rsidR="00B31DEE" w:rsidRPr="0069293C">
        <w:rPr>
          <w:rFonts w:ascii="Times New Roman" w:hAnsi="Times New Roman" w:cs="Times New Roman"/>
          <w:color w:val="auto"/>
          <w:sz w:val="24"/>
          <w:szCs w:val="24"/>
        </w:rPr>
        <w:t>MySQL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tbl>
      <w:tblPr>
        <w:tblStyle w:val="a8"/>
        <w:tblpPr w:leftFromText="180" w:rightFromText="180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1427"/>
        <w:gridCol w:w="5866"/>
        <w:gridCol w:w="827"/>
      </w:tblGrid>
      <w:tr w:rsidR="005337C3" w:rsidRPr="005337C3" w14:paraId="3543294E" w14:textId="77777777" w:rsidTr="0069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tcW w:w="1347" w:type="dxa"/>
            <w:shd w:val="clear" w:color="auto" w:fill="D9D9D9" w:themeFill="background1" w:themeFillShade="D9"/>
          </w:tcPr>
          <w:p w14:paraId="768D17B7" w14:textId="088339A4" w:rsidR="0069293C" w:rsidRPr="005337C3" w:rsidRDefault="0069293C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Technology</w:t>
            </w:r>
          </w:p>
        </w:tc>
        <w:tc>
          <w:tcPr>
            <w:tcW w:w="5866" w:type="dxa"/>
          </w:tcPr>
          <w:p w14:paraId="1DD3C9A2" w14:textId="4AFFB6F5" w:rsidR="0069293C" w:rsidRPr="005337C3" w:rsidRDefault="0069293C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822" w:type="dxa"/>
          </w:tcPr>
          <w:p w14:paraId="60EB12F5" w14:textId="5413B9D9" w:rsidR="0069293C" w:rsidRPr="005337C3" w:rsidRDefault="0069293C" w:rsidP="0069293C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Mark</w:t>
            </w:r>
          </w:p>
        </w:tc>
      </w:tr>
      <w:tr w:rsidR="005337C3" w:rsidRPr="005337C3" w14:paraId="1AE8E8A3" w14:textId="77777777" w:rsidTr="0069293C">
        <w:trPr>
          <w:trHeight w:val="395"/>
        </w:trPr>
        <w:tc>
          <w:tcPr>
            <w:tcW w:w="1347" w:type="dxa"/>
            <w:vMerge w:val="restart"/>
            <w:shd w:val="clear" w:color="auto" w:fill="D9D9D9" w:themeFill="background1" w:themeFillShade="D9"/>
          </w:tcPr>
          <w:p w14:paraId="4FBBC5DC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HTML</w:t>
            </w:r>
          </w:p>
        </w:tc>
        <w:tc>
          <w:tcPr>
            <w:tcW w:w="5866" w:type="dxa"/>
          </w:tcPr>
          <w:p w14:paraId="71A26887" w14:textId="2374C699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HTML Web elements (</w:t>
            </w:r>
            <w:r w:rsidR="00E44357"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header, footer, </w:t>
            </w: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list, table, form …)</w:t>
            </w:r>
          </w:p>
        </w:tc>
        <w:tc>
          <w:tcPr>
            <w:tcW w:w="822" w:type="dxa"/>
            <w:vMerge w:val="restart"/>
          </w:tcPr>
          <w:p w14:paraId="7E90FA8D" w14:textId="41BA099A" w:rsidR="007A4565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</w:t>
            </w:r>
          </w:p>
        </w:tc>
      </w:tr>
      <w:tr w:rsidR="005337C3" w:rsidRPr="005337C3" w14:paraId="776CD07E" w14:textId="77777777" w:rsidTr="0069293C">
        <w:tc>
          <w:tcPr>
            <w:tcW w:w="1347" w:type="dxa"/>
            <w:vMerge/>
            <w:shd w:val="clear" w:color="auto" w:fill="D9D9D9" w:themeFill="background1" w:themeFillShade="D9"/>
          </w:tcPr>
          <w:p w14:paraId="743180F7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866" w:type="dxa"/>
          </w:tcPr>
          <w:p w14:paraId="2A2D7613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Navigation (Links are clear and located in the same area on each page. All links are functional)</w:t>
            </w:r>
          </w:p>
        </w:tc>
        <w:tc>
          <w:tcPr>
            <w:tcW w:w="822" w:type="dxa"/>
            <w:vMerge/>
          </w:tcPr>
          <w:p w14:paraId="2D177193" w14:textId="77777777" w:rsidR="007A4565" w:rsidRPr="005337C3" w:rsidRDefault="007A4565" w:rsidP="0069293C">
            <w:pPr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</w:tc>
      </w:tr>
      <w:tr w:rsidR="005337C3" w:rsidRPr="005337C3" w14:paraId="51B62DB7" w14:textId="77777777" w:rsidTr="0069293C">
        <w:tc>
          <w:tcPr>
            <w:tcW w:w="1347" w:type="dxa"/>
            <w:shd w:val="clear" w:color="auto" w:fill="D9D9D9" w:themeFill="background1" w:themeFillShade="D9"/>
          </w:tcPr>
          <w:p w14:paraId="2487658A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CSS</w:t>
            </w:r>
          </w:p>
        </w:tc>
        <w:tc>
          <w:tcPr>
            <w:tcW w:w="5866" w:type="dxa"/>
          </w:tcPr>
          <w:p w14:paraId="794F2B08" w14:textId="560F1939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Design (using CSS) Website demonstrates design principles: with consistent alignment, proximity, repetition, and contrast…</w:t>
            </w:r>
          </w:p>
        </w:tc>
        <w:tc>
          <w:tcPr>
            <w:tcW w:w="822" w:type="dxa"/>
          </w:tcPr>
          <w:p w14:paraId="6D32D22E" w14:textId="1E0F2401" w:rsidR="007A4565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3</w:t>
            </w:r>
          </w:p>
        </w:tc>
      </w:tr>
      <w:tr w:rsidR="005337C3" w:rsidRPr="005337C3" w14:paraId="7E6F9C08" w14:textId="77777777" w:rsidTr="0069293C">
        <w:tc>
          <w:tcPr>
            <w:tcW w:w="1347" w:type="dxa"/>
            <w:shd w:val="clear" w:color="auto" w:fill="D9D9D9" w:themeFill="background1" w:themeFillShade="D9"/>
          </w:tcPr>
          <w:p w14:paraId="55049AD3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JavaScript</w:t>
            </w:r>
          </w:p>
        </w:tc>
        <w:tc>
          <w:tcPr>
            <w:tcW w:w="5866" w:type="dxa"/>
          </w:tcPr>
          <w:p w14:paraId="2CB46639" w14:textId="44B23872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gramStart"/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Form</w:t>
            </w:r>
            <w:proofErr w:type="gramEnd"/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validation</w:t>
            </w:r>
            <w:r w:rsidR="0030546D"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, input/output </w:t>
            </w:r>
          </w:p>
        </w:tc>
        <w:tc>
          <w:tcPr>
            <w:tcW w:w="822" w:type="dxa"/>
          </w:tcPr>
          <w:p w14:paraId="1FC25CD2" w14:textId="1E3E8AB9" w:rsidR="007A4565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</w:t>
            </w:r>
          </w:p>
        </w:tc>
      </w:tr>
      <w:tr w:rsidR="005337C3" w:rsidRPr="005337C3" w14:paraId="271E9A6F" w14:textId="77777777" w:rsidTr="0069293C">
        <w:trPr>
          <w:trHeight w:val="368"/>
        </w:trPr>
        <w:tc>
          <w:tcPr>
            <w:tcW w:w="1347" w:type="dxa"/>
            <w:vMerge w:val="restart"/>
            <w:shd w:val="clear" w:color="auto" w:fill="D9D9D9" w:themeFill="background1" w:themeFillShade="D9"/>
          </w:tcPr>
          <w:p w14:paraId="1AC1E482" w14:textId="02C13107" w:rsidR="00C163DC" w:rsidRPr="005337C3" w:rsidRDefault="00C163DC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PHP and MySQL</w:t>
            </w:r>
          </w:p>
        </w:tc>
        <w:tc>
          <w:tcPr>
            <w:tcW w:w="5866" w:type="dxa"/>
          </w:tcPr>
          <w:p w14:paraId="62156FA3" w14:textId="74787A63" w:rsidR="00C163DC" w:rsidRPr="005337C3" w:rsidRDefault="00C163DC" w:rsidP="00B31DE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Create and populate a database in MySQL (1-2 tables).</w:t>
            </w:r>
          </w:p>
        </w:tc>
        <w:tc>
          <w:tcPr>
            <w:tcW w:w="822" w:type="dxa"/>
            <w:vMerge w:val="restart"/>
          </w:tcPr>
          <w:p w14:paraId="6B689B66" w14:textId="5561BBF9" w:rsidR="00C163DC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5</w:t>
            </w:r>
          </w:p>
        </w:tc>
      </w:tr>
      <w:tr w:rsidR="005337C3" w:rsidRPr="005337C3" w14:paraId="4936319F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142E06A1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866" w:type="dxa"/>
          </w:tcPr>
          <w:p w14:paraId="44C10842" w14:textId="21DF35D6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Select records from MySQL database using PHP</w:t>
            </w:r>
          </w:p>
        </w:tc>
        <w:tc>
          <w:tcPr>
            <w:tcW w:w="822" w:type="dxa"/>
            <w:vMerge/>
          </w:tcPr>
          <w:p w14:paraId="3C66A78A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</w:tc>
      </w:tr>
      <w:tr w:rsidR="005337C3" w:rsidRPr="005337C3" w14:paraId="7D294B3E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5C1749E6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866" w:type="dxa"/>
          </w:tcPr>
          <w:p w14:paraId="79099047" w14:textId="213107EA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Insert records into MySQL database using PHP</w:t>
            </w:r>
          </w:p>
        </w:tc>
        <w:tc>
          <w:tcPr>
            <w:tcW w:w="822" w:type="dxa"/>
            <w:vMerge/>
          </w:tcPr>
          <w:p w14:paraId="7EF0F664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</w:tc>
      </w:tr>
      <w:tr w:rsidR="005337C3" w:rsidRPr="005337C3" w14:paraId="7E1E2E39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34387F89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866" w:type="dxa"/>
          </w:tcPr>
          <w:p w14:paraId="70EB0AB2" w14:textId="0D687EFA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Update records into MySQL database using PHP</w:t>
            </w:r>
          </w:p>
        </w:tc>
        <w:tc>
          <w:tcPr>
            <w:tcW w:w="822" w:type="dxa"/>
            <w:vMerge/>
          </w:tcPr>
          <w:p w14:paraId="04063B50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</w:tc>
      </w:tr>
      <w:tr w:rsidR="005337C3" w:rsidRPr="005337C3" w14:paraId="066586D1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503607A1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866" w:type="dxa"/>
          </w:tcPr>
          <w:p w14:paraId="43CF84A7" w14:textId="6DDA7F12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Delete records </w:t>
            </w:r>
            <w:r w:rsidR="00E9163A"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from</w:t>
            </w:r>
            <w:r w:rsidRPr="005337C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MySQL database using PHP</w:t>
            </w:r>
          </w:p>
        </w:tc>
        <w:tc>
          <w:tcPr>
            <w:tcW w:w="822" w:type="dxa"/>
            <w:vMerge/>
          </w:tcPr>
          <w:p w14:paraId="0B20DA5B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</w:tc>
      </w:tr>
      <w:tr w:rsidR="005337C3" w:rsidRPr="005337C3" w14:paraId="42E8293D" w14:textId="77777777" w:rsidTr="0069293C">
        <w:trPr>
          <w:trHeight w:val="390"/>
        </w:trPr>
        <w:tc>
          <w:tcPr>
            <w:tcW w:w="7213" w:type="dxa"/>
            <w:gridSpan w:val="2"/>
            <w:shd w:val="clear" w:color="auto" w:fill="D9D9D9" w:themeFill="background1" w:themeFillShade="D9"/>
          </w:tcPr>
          <w:p w14:paraId="73DC7AE5" w14:textId="77777777" w:rsidR="00826778" w:rsidRPr="005337C3" w:rsidRDefault="00826778" w:rsidP="006F036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Total</w:t>
            </w:r>
          </w:p>
        </w:tc>
        <w:tc>
          <w:tcPr>
            <w:tcW w:w="822" w:type="dxa"/>
            <w:shd w:val="clear" w:color="auto" w:fill="D9D9D9" w:themeFill="background1" w:themeFillShade="D9"/>
          </w:tcPr>
          <w:p w14:paraId="6C639215" w14:textId="3B93DD10" w:rsidR="00826778" w:rsidRPr="005337C3" w:rsidRDefault="00826778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337C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9A295E" w:rsidRPr="005337C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4</w:t>
            </w:r>
          </w:p>
        </w:tc>
      </w:tr>
    </w:tbl>
    <w:p w14:paraId="44744BDD" w14:textId="77777777" w:rsidR="00C260D5" w:rsidRDefault="00C260D5" w:rsidP="00C37875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69625452" w14:textId="32316A16" w:rsidR="00C37875" w:rsidRPr="00C7761A" w:rsidRDefault="00C37875" w:rsidP="00B31DEE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C7761A">
        <w:rPr>
          <w:rFonts w:cstheme="minorHAnsi"/>
          <w:b/>
          <w:bCs/>
          <w:sz w:val="24"/>
          <w:szCs w:val="24"/>
          <w:u w:val="single"/>
        </w:rPr>
        <w:t xml:space="preserve">Important </w:t>
      </w:r>
      <w:r w:rsidR="00C163DC">
        <w:rPr>
          <w:rFonts w:cstheme="minorHAnsi"/>
          <w:b/>
          <w:bCs/>
          <w:sz w:val="24"/>
          <w:szCs w:val="24"/>
          <w:u w:val="single"/>
        </w:rPr>
        <w:t>n</w:t>
      </w:r>
      <w:r w:rsidRPr="00C7761A">
        <w:rPr>
          <w:rFonts w:cstheme="minorHAnsi"/>
          <w:b/>
          <w:bCs/>
          <w:sz w:val="24"/>
          <w:szCs w:val="24"/>
          <w:u w:val="single"/>
        </w:rPr>
        <w:t>otes:</w:t>
      </w:r>
    </w:p>
    <w:p w14:paraId="6AD27092" w14:textId="4E6EF515" w:rsidR="00106EF8" w:rsidRPr="008862E9" w:rsidRDefault="00106EF8" w:rsidP="00B31DEE">
      <w:pPr>
        <w:pStyle w:val="af5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The number of Web pages</w:t>
      </w:r>
      <w:r w:rsidR="000E16AE" w:rsidRPr="008862E9">
        <w:rPr>
          <w:rFonts w:cstheme="minorHAnsi"/>
          <w:color w:val="auto"/>
          <w:sz w:val="24"/>
          <w:szCs w:val="24"/>
        </w:rPr>
        <w:t xml:space="preserve"> within the website</w:t>
      </w:r>
      <w:r w:rsidRPr="008862E9">
        <w:rPr>
          <w:rFonts w:cstheme="minorHAnsi"/>
          <w:color w:val="auto"/>
          <w:sz w:val="24"/>
          <w:szCs w:val="24"/>
        </w:rPr>
        <w:t xml:space="preserve"> must be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at least </w:t>
      </w:r>
      <w:r w:rsidR="000E16AE" w:rsidRPr="008862E9">
        <w:rPr>
          <w:rFonts w:cstheme="minorHAnsi"/>
          <w:b/>
          <w:bCs/>
          <w:color w:val="auto"/>
          <w:sz w:val="24"/>
          <w:szCs w:val="24"/>
        </w:rPr>
        <w:t>3</w:t>
      </w:r>
      <w:r w:rsidR="008415AC" w:rsidRPr="008862E9">
        <w:rPr>
          <w:rFonts w:cstheme="minorHAnsi"/>
          <w:b/>
          <w:bCs/>
          <w:color w:val="auto"/>
          <w:sz w:val="24"/>
          <w:szCs w:val="24"/>
        </w:rPr>
        <w:t xml:space="preserve"> pages</w:t>
      </w:r>
      <w:r w:rsidR="00E64A7D" w:rsidRPr="008862E9">
        <w:rPr>
          <w:rFonts w:cstheme="minorHAnsi"/>
          <w:b/>
          <w:bCs/>
          <w:color w:val="auto"/>
          <w:sz w:val="24"/>
          <w:szCs w:val="24"/>
        </w:rPr>
        <w:t>.</w:t>
      </w:r>
    </w:p>
    <w:p w14:paraId="26357824" w14:textId="4E912692" w:rsidR="00106EF8" w:rsidRPr="008862E9" w:rsidRDefault="00106EF8" w:rsidP="00B31DEE">
      <w:pPr>
        <w:pStyle w:val="af5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b/>
          <w:bCs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The number of dynamic Web pages </w:t>
      </w:r>
      <w:r w:rsidR="0065477C" w:rsidRPr="008862E9">
        <w:rPr>
          <w:rFonts w:cstheme="minorHAnsi"/>
          <w:color w:val="auto"/>
          <w:sz w:val="24"/>
          <w:szCs w:val="24"/>
        </w:rPr>
        <w:t>(</w:t>
      </w:r>
      <w:r w:rsidR="00B20A4A" w:rsidRPr="008862E9">
        <w:rPr>
          <w:rFonts w:cstheme="minorHAnsi"/>
          <w:color w:val="auto"/>
          <w:sz w:val="24"/>
          <w:szCs w:val="24"/>
        </w:rPr>
        <w:t>using</w:t>
      </w:r>
      <w:r w:rsidR="0065477C" w:rsidRPr="008862E9">
        <w:rPr>
          <w:rFonts w:cstheme="minorHAnsi"/>
          <w:color w:val="auto"/>
          <w:sz w:val="24"/>
          <w:szCs w:val="24"/>
        </w:rPr>
        <w:t xml:space="preserve"> JavaScript) </w:t>
      </w:r>
      <w:r w:rsidRPr="008862E9">
        <w:rPr>
          <w:rFonts w:cstheme="minorHAnsi"/>
          <w:color w:val="auto"/>
          <w:sz w:val="24"/>
          <w:szCs w:val="24"/>
        </w:rPr>
        <w:t xml:space="preserve">must be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at least </w:t>
      </w:r>
      <w:r w:rsidR="000E16AE" w:rsidRPr="008862E9">
        <w:rPr>
          <w:rFonts w:cstheme="minorHAnsi"/>
          <w:b/>
          <w:bCs/>
          <w:color w:val="auto"/>
          <w:sz w:val="24"/>
          <w:szCs w:val="24"/>
        </w:rPr>
        <w:t>2</w:t>
      </w:r>
      <w:r w:rsidR="008415AC" w:rsidRPr="008862E9">
        <w:rPr>
          <w:rFonts w:cstheme="minorHAnsi"/>
          <w:b/>
          <w:bCs/>
          <w:color w:val="auto"/>
          <w:sz w:val="24"/>
          <w:szCs w:val="24"/>
        </w:rPr>
        <w:t xml:space="preserve"> pages</w:t>
      </w:r>
      <w:r w:rsidRPr="008862E9">
        <w:rPr>
          <w:rFonts w:cstheme="minorHAnsi"/>
          <w:b/>
          <w:bCs/>
          <w:color w:val="auto"/>
          <w:sz w:val="24"/>
          <w:szCs w:val="24"/>
        </w:rPr>
        <w:t>.</w:t>
      </w:r>
    </w:p>
    <w:p w14:paraId="6C4ED484" w14:textId="6370368A" w:rsidR="00106EF8" w:rsidRPr="008862E9" w:rsidRDefault="00106EF8" w:rsidP="00B31DEE">
      <w:pPr>
        <w:pStyle w:val="af5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The Web</w:t>
      </w:r>
      <w:r w:rsidR="00497846" w:rsidRPr="008862E9">
        <w:rPr>
          <w:rFonts w:cstheme="minorHAnsi"/>
          <w:color w:val="auto"/>
          <w:sz w:val="24"/>
          <w:szCs w:val="24"/>
        </w:rPr>
        <w:t>s</w:t>
      </w:r>
      <w:r w:rsidRPr="008862E9">
        <w:rPr>
          <w:rFonts w:cstheme="minorHAnsi"/>
          <w:color w:val="auto"/>
          <w:sz w:val="24"/>
          <w:szCs w:val="24"/>
        </w:rPr>
        <w:t xml:space="preserve">ite must connect to a database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(1 </w:t>
      </w:r>
      <w:r w:rsidR="008A4CBD" w:rsidRPr="008862E9">
        <w:rPr>
          <w:rFonts w:cstheme="minorHAnsi"/>
          <w:b/>
          <w:bCs/>
          <w:color w:val="auto"/>
          <w:sz w:val="24"/>
          <w:szCs w:val="24"/>
        </w:rPr>
        <w:t>S</w:t>
      </w:r>
      <w:r w:rsidRPr="008862E9">
        <w:rPr>
          <w:rFonts w:cstheme="minorHAnsi"/>
          <w:b/>
          <w:bCs/>
          <w:color w:val="auto"/>
          <w:sz w:val="24"/>
          <w:szCs w:val="24"/>
        </w:rPr>
        <w:t>elect</w:t>
      </w:r>
      <w:r w:rsidR="000E16AE"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+ </w:t>
      </w:r>
      <w:r w:rsidR="00BA3B38" w:rsidRPr="008862E9">
        <w:rPr>
          <w:rFonts w:cstheme="minorHAnsi"/>
          <w:b/>
          <w:bCs/>
          <w:color w:val="auto"/>
          <w:sz w:val="24"/>
          <w:szCs w:val="24"/>
        </w:rPr>
        <w:t xml:space="preserve">1 </w:t>
      </w:r>
      <w:r w:rsidR="00E44357" w:rsidRPr="008862E9">
        <w:rPr>
          <w:rFonts w:cstheme="minorHAnsi"/>
          <w:b/>
          <w:bCs/>
          <w:color w:val="auto"/>
          <w:sz w:val="24"/>
          <w:szCs w:val="24"/>
        </w:rPr>
        <w:t>Insert</w:t>
      </w:r>
      <w:r w:rsidR="00B31DEE"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="00BA3B38" w:rsidRPr="008862E9">
        <w:rPr>
          <w:rFonts w:cstheme="minorHAnsi"/>
          <w:b/>
          <w:bCs/>
          <w:color w:val="auto"/>
          <w:sz w:val="24"/>
          <w:szCs w:val="24"/>
        </w:rPr>
        <w:t>+</w:t>
      </w:r>
      <w:r w:rsidR="00B31DEE"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8862E9">
        <w:rPr>
          <w:rFonts w:cstheme="minorHAnsi"/>
          <w:b/>
          <w:bCs/>
          <w:color w:val="auto"/>
          <w:sz w:val="24"/>
          <w:szCs w:val="24"/>
        </w:rPr>
        <w:t>1 Update</w:t>
      </w:r>
      <w:r w:rsidR="00267EDF" w:rsidRPr="008862E9">
        <w:rPr>
          <w:rFonts w:cstheme="minorHAnsi"/>
          <w:b/>
          <w:bCs/>
          <w:color w:val="auto"/>
          <w:sz w:val="24"/>
          <w:szCs w:val="24"/>
        </w:rPr>
        <w:t xml:space="preserve"> and 1 Delete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 queries)</w:t>
      </w:r>
      <w:r w:rsidRPr="008862E9">
        <w:rPr>
          <w:rFonts w:cstheme="minorHAnsi"/>
          <w:color w:val="auto"/>
          <w:sz w:val="24"/>
          <w:szCs w:val="24"/>
        </w:rPr>
        <w:t xml:space="preserve"> </w:t>
      </w:r>
      <w:r w:rsidR="00871FEA" w:rsidRPr="008862E9">
        <w:rPr>
          <w:rFonts w:cstheme="minorHAnsi"/>
          <w:color w:val="auto"/>
          <w:sz w:val="24"/>
          <w:szCs w:val="24"/>
        </w:rPr>
        <w:t xml:space="preserve">and take a screenshot for each one. </w:t>
      </w:r>
    </w:p>
    <w:p w14:paraId="7876BD28" w14:textId="54886E4A" w:rsidR="00497846" w:rsidRPr="008862E9" w:rsidRDefault="00497846" w:rsidP="00B31DEE">
      <w:pPr>
        <w:pStyle w:val="af5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For form validation, </w:t>
      </w:r>
      <w:r w:rsidR="009E5387" w:rsidRPr="008862E9">
        <w:rPr>
          <w:rFonts w:cstheme="minorHAnsi"/>
          <w:color w:val="auto"/>
          <w:sz w:val="24"/>
          <w:szCs w:val="24"/>
        </w:rPr>
        <w:t>at least one popup message must appear</w:t>
      </w:r>
      <w:r w:rsidRPr="008862E9">
        <w:rPr>
          <w:rFonts w:cstheme="minorHAnsi"/>
          <w:color w:val="auto"/>
          <w:sz w:val="24"/>
          <w:szCs w:val="24"/>
        </w:rPr>
        <w:t xml:space="preserve"> after the submit button has been clicked. The message must contain a list of all validation errors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8862E9">
        <w:rPr>
          <w:rFonts w:cstheme="minorHAnsi"/>
          <w:color w:val="auto"/>
          <w:sz w:val="24"/>
          <w:szCs w:val="24"/>
        </w:rPr>
        <w:t xml:space="preserve">on the Web page. </w:t>
      </w:r>
    </w:p>
    <w:p w14:paraId="77B21F2C" w14:textId="7A41F1B6" w:rsidR="00D30639" w:rsidRPr="008862E9" w:rsidRDefault="00D30639" w:rsidP="00B31DEE">
      <w:pPr>
        <w:pStyle w:val="af5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The project needs to be </w:t>
      </w:r>
      <w:r w:rsidRPr="008862E9">
        <w:rPr>
          <w:rFonts w:cstheme="minorHAnsi"/>
          <w:b/>
          <w:bCs/>
          <w:color w:val="auto"/>
          <w:sz w:val="24"/>
          <w:szCs w:val="24"/>
        </w:rPr>
        <w:t>submitted in BB</w:t>
      </w:r>
      <w:r w:rsidRPr="008862E9">
        <w:rPr>
          <w:rFonts w:cstheme="minorHAnsi"/>
          <w:color w:val="auto"/>
          <w:sz w:val="24"/>
          <w:szCs w:val="24"/>
        </w:rPr>
        <w:t xml:space="preserve"> (as an assignment) by </w:t>
      </w:r>
      <w:r w:rsidRPr="008862E9">
        <w:rPr>
          <w:rFonts w:cstheme="minorHAnsi"/>
          <w:b/>
          <w:bCs/>
          <w:color w:val="auto"/>
          <w:sz w:val="24"/>
          <w:szCs w:val="24"/>
        </w:rPr>
        <w:t>ONE</w:t>
      </w:r>
      <w:r w:rsidRPr="008862E9">
        <w:rPr>
          <w:rFonts w:cstheme="minorHAnsi"/>
          <w:color w:val="auto"/>
          <w:sz w:val="24"/>
          <w:szCs w:val="24"/>
        </w:rPr>
        <w:t xml:space="preserve"> of the group members. </w:t>
      </w:r>
      <w:r w:rsidR="009E5387" w:rsidRPr="008862E9">
        <w:rPr>
          <w:rFonts w:cstheme="minorHAnsi"/>
          <w:color w:val="auto"/>
          <w:sz w:val="24"/>
          <w:szCs w:val="24"/>
        </w:rPr>
        <w:t>Your instructor will create the submission link</w:t>
      </w:r>
      <w:r w:rsidRPr="008862E9">
        <w:rPr>
          <w:rFonts w:cstheme="minorHAnsi"/>
          <w:color w:val="auto"/>
          <w:sz w:val="24"/>
          <w:szCs w:val="24"/>
        </w:rPr>
        <w:t>.</w:t>
      </w:r>
    </w:p>
    <w:p w14:paraId="37F7999A" w14:textId="38579C57" w:rsidR="008415AC" w:rsidRPr="008862E9" w:rsidRDefault="008415AC" w:rsidP="00B31DEE">
      <w:pPr>
        <w:pStyle w:val="af5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Your HTML, CSS, JavaScript, PHP and MySQL codes/scripts that you paste i</w:t>
      </w:r>
      <w:r w:rsidR="009E5387" w:rsidRPr="008862E9">
        <w:rPr>
          <w:rFonts w:cstheme="minorHAnsi"/>
          <w:color w:val="auto"/>
          <w:sz w:val="24"/>
          <w:szCs w:val="24"/>
        </w:rPr>
        <w:t>nto your answer part of this file must be editable,</w:t>
      </w:r>
      <w:r w:rsidRPr="008862E9">
        <w:rPr>
          <w:rFonts w:cstheme="minorHAnsi"/>
          <w:color w:val="auto"/>
          <w:sz w:val="24"/>
          <w:szCs w:val="24"/>
        </w:rPr>
        <w:t xml:space="preserve"> </w:t>
      </w:r>
      <w:r w:rsidRPr="008862E9">
        <w:rPr>
          <w:rFonts w:cstheme="minorHAnsi"/>
          <w:b/>
          <w:bCs/>
          <w:color w:val="auto"/>
          <w:sz w:val="24"/>
          <w:szCs w:val="24"/>
        </w:rPr>
        <w:t>not screenshots</w:t>
      </w:r>
      <w:r w:rsidRPr="008862E9">
        <w:rPr>
          <w:rFonts w:cstheme="minorHAnsi"/>
          <w:color w:val="auto"/>
          <w:sz w:val="24"/>
          <w:szCs w:val="24"/>
        </w:rPr>
        <w:t>.</w:t>
      </w:r>
    </w:p>
    <w:p w14:paraId="1A88A0F6" w14:textId="10B73DAD" w:rsidR="008415AC" w:rsidRPr="008862E9" w:rsidRDefault="008415AC" w:rsidP="00B31DEE">
      <w:pPr>
        <w:pStyle w:val="af5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You need to take screenshots from </w:t>
      </w:r>
      <w:r w:rsidR="00E64A7D" w:rsidRPr="008862E9">
        <w:rPr>
          <w:rFonts w:cstheme="minorHAnsi"/>
          <w:color w:val="auto"/>
          <w:sz w:val="24"/>
          <w:szCs w:val="24"/>
        </w:rPr>
        <w:t xml:space="preserve">each </w:t>
      </w:r>
      <w:r w:rsidRPr="008862E9">
        <w:rPr>
          <w:rFonts w:cstheme="minorHAnsi"/>
          <w:color w:val="auto"/>
          <w:sz w:val="24"/>
          <w:szCs w:val="24"/>
        </w:rPr>
        <w:t xml:space="preserve">output </w:t>
      </w:r>
      <w:proofErr w:type="gramStart"/>
      <w:r w:rsidRPr="008862E9">
        <w:rPr>
          <w:rFonts w:cstheme="minorHAnsi"/>
          <w:color w:val="auto"/>
          <w:sz w:val="24"/>
          <w:szCs w:val="24"/>
        </w:rPr>
        <w:t>pages</w:t>
      </w:r>
      <w:proofErr w:type="gramEnd"/>
      <w:r w:rsidRPr="008862E9">
        <w:rPr>
          <w:rFonts w:cstheme="minorHAnsi"/>
          <w:color w:val="auto"/>
          <w:sz w:val="24"/>
          <w:szCs w:val="24"/>
        </w:rPr>
        <w:t xml:space="preserve"> and paste </w:t>
      </w:r>
      <w:r w:rsidR="009E5387" w:rsidRPr="008862E9">
        <w:rPr>
          <w:rFonts w:cstheme="minorHAnsi"/>
          <w:color w:val="auto"/>
          <w:sz w:val="24"/>
          <w:szCs w:val="24"/>
        </w:rPr>
        <w:t>them</w:t>
      </w:r>
      <w:r w:rsidRPr="008862E9">
        <w:rPr>
          <w:rFonts w:cstheme="minorHAnsi"/>
          <w:color w:val="auto"/>
          <w:sz w:val="24"/>
          <w:szCs w:val="24"/>
        </w:rPr>
        <w:t xml:space="preserve"> in</w:t>
      </w:r>
      <w:r w:rsidR="009E5387" w:rsidRPr="008862E9">
        <w:rPr>
          <w:rFonts w:cstheme="minorHAnsi"/>
          <w:color w:val="auto"/>
          <w:sz w:val="24"/>
          <w:szCs w:val="24"/>
        </w:rPr>
        <w:t>to</w:t>
      </w:r>
      <w:r w:rsidRPr="008862E9">
        <w:rPr>
          <w:rFonts w:cstheme="minorHAnsi"/>
          <w:color w:val="auto"/>
          <w:sz w:val="24"/>
          <w:szCs w:val="24"/>
        </w:rPr>
        <w:t xml:space="preserve"> your answer </w:t>
      </w:r>
      <w:r w:rsidR="00871FEA" w:rsidRPr="008862E9">
        <w:rPr>
          <w:rFonts w:cstheme="minorHAnsi"/>
          <w:color w:val="auto"/>
          <w:sz w:val="24"/>
          <w:szCs w:val="24"/>
        </w:rPr>
        <w:t>in</w:t>
      </w:r>
      <w:r w:rsidRPr="008862E9">
        <w:rPr>
          <w:rFonts w:cstheme="minorHAnsi"/>
          <w:color w:val="auto"/>
          <w:sz w:val="24"/>
          <w:szCs w:val="24"/>
        </w:rPr>
        <w:t xml:space="preserve"> this file.</w:t>
      </w:r>
    </w:p>
    <w:p w14:paraId="593620C0" w14:textId="245EE821" w:rsidR="00D30639" w:rsidRDefault="00D30639" w:rsidP="00B31DEE">
      <w:pPr>
        <w:pStyle w:val="af5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Your project must be</w:t>
      </w:r>
      <w:r w:rsidRPr="00C7761A">
        <w:rPr>
          <w:rFonts w:cstheme="minorHAnsi"/>
          <w:sz w:val="24"/>
          <w:szCs w:val="24"/>
        </w:rPr>
        <w:t xml:space="preserve"> </w:t>
      </w:r>
      <w:r w:rsidRPr="00C7761A">
        <w:rPr>
          <w:rFonts w:cstheme="minorHAnsi"/>
          <w:b/>
          <w:bCs/>
          <w:color w:val="FF0000"/>
          <w:sz w:val="24"/>
          <w:szCs w:val="24"/>
        </w:rPr>
        <w:t>original work</w:t>
      </w:r>
      <w:r w:rsidRPr="00C7761A">
        <w:rPr>
          <w:rFonts w:cstheme="minorHAnsi"/>
          <w:sz w:val="24"/>
          <w:szCs w:val="24"/>
        </w:rPr>
        <w:t>.</w:t>
      </w:r>
      <w:r w:rsidRPr="008862E9">
        <w:rPr>
          <w:rFonts w:cstheme="minorHAnsi"/>
          <w:color w:val="auto"/>
          <w:sz w:val="24"/>
          <w:szCs w:val="24"/>
        </w:rPr>
        <w:t xml:space="preserve"> The project will be checked using </w:t>
      </w:r>
      <w:r w:rsidR="00572FB4" w:rsidRPr="008862E9">
        <w:rPr>
          <w:rFonts w:cstheme="minorHAnsi"/>
          <w:color w:val="auto"/>
          <w:sz w:val="24"/>
          <w:szCs w:val="24"/>
        </w:rPr>
        <w:t xml:space="preserve">a </w:t>
      </w:r>
      <w:r w:rsidRPr="00C7761A">
        <w:rPr>
          <w:rFonts w:cstheme="minorHAnsi"/>
          <w:b/>
          <w:bCs/>
          <w:color w:val="FF0000"/>
          <w:sz w:val="24"/>
          <w:szCs w:val="24"/>
        </w:rPr>
        <w:t>plagiarism tool</w:t>
      </w:r>
      <w:r w:rsidRPr="00C7761A">
        <w:rPr>
          <w:rFonts w:cstheme="minorHAnsi"/>
          <w:sz w:val="24"/>
          <w:szCs w:val="24"/>
        </w:rPr>
        <w:t xml:space="preserve">. </w:t>
      </w:r>
      <w:r w:rsidRPr="008862E9">
        <w:rPr>
          <w:rFonts w:cstheme="minorHAnsi"/>
          <w:color w:val="auto"/>
          <w:sz w:val="24"/>
          <w:szCs w:val="24"/>
        </w:rPr>
        <w:t xml:space="preserve">Any matching with </w:t>
      </w:r>
      <w:r w:rsidR="00572FB4" w:rsidRPr="008862E9">
        <w:rPr>
          <w:rFonts w:cstheme="minorHAnsi"/>
          <w:color w:val="auto"/>
          <w:sz w:val="24"/>
          <w:szCs w:val="24"/>
        </w:rPr>
        <w:t>an</w:t>
      </w:r>
      <w:r w:rsidR="00572FB4" w:rsidRPr="00C7761A">
        <w:rPr>
          <w:rFonts w:cstheme="minorHAnsi"/>
          <w:sz w:val="24"/>
          <w:szCs w:val="24"/>
        </w:rPr>
        <w:t xml:space="preserve"> </w:t>
      </w:r>
      <w:r w:rsidRPr="00C7761A">
        <w:rPr>
          <w:rFonts w:cstheme="minorHAnsi"/>
          <w:b/>
          <w:bCs/>
          <w:color w:val="FF0000"/>
          <w:sz w:val="24"/>
          <w:szCs w:val="24"/>
        </w:rPr>
        <w:t xml:space="preserve">online </w:t>
      </w:r>
      <w:r w:rsidR="00572FB4" w:rsidRPr="00C7761A">
        <w:rPr>
          <w:rFonts w:cstheme="minorHAnsi"/>
          <w:b/>
          <w:bCs/>
          <w:color w:val="FF0000"/>
          <w:sz w:val="24"/>
          <w:szCs w:val="24"/>
        </w:rPr>
        <w:t>project</w:t>
      </w:r>
      <w:r w:rsidR="00E64A7D">
        <w:rPr>
          <w:rFonts w:cstheme="minorHAnsi"/>
          <w:b/>
          <w:bCs/>
          <w:color w:val="FF0000"/>
          <w:sz w:val="24"/>
          <w:szCs w:val="24"/>
        </w:rPr>
        <w:t>, AI work</w:t>
      </w:r>
      <w:r w:rsidRPr="00C7761A">
        <w:rPr>
          <w:rFonts w:cstheme="minorHAnsi"/>
          <w:sz w:val="24"/>
          <w:szCs w:val="24"/>
        </w:rPr>
        <w:t xml:space="preserve"> o</w:t>
      </w:r>
      <w:r w:rsidRPr="008862E9">
        <w:rPr>
          <w:rFonts w:cstheme="minorHAnsi"/>
          <w:color w:val="auto"/>
          <w:sz w:val="24"/>
          <w:szCs w:val="24"/>
        </w:rPr>
        <w:t>r</w:t>
      </w:r>
      <w:r w:rsidRPr="00C7761A">
        <w:rPr>
          <w:rFonts w:cstheme="minorHAnsi"/>
          <w:sz w:val="24"/>
          <w:szCs w:val="24"/>
        </w:rPr>
        <w:t xml:space="preserve"> </w:t>
      </w:r>
      <w:r w:rsidR="00572FB4" w:rsidRPr="00C7761A">
        <w:rPr>
          <w:rFonts w:cstheme="minorHAnsi"/>
          <w:b/>
          <w:bCs/>
          <w:color w:val="FF0000"/>
          <w:sz w:val="24"/>
          <w:szCs w:val="24"/>
        </w:rPr>
        <w:t>another</w:t>
      </w:r>
      <w:r w:rsidR="00572FB4" w:rsidRPr="00C7761A">
        <w:rPr>
          <w:rFonts w:cstheme="minorHAnsi"/>
          <w:sz w:val="24"/>
          <w:szCs w:val="24"/>
        </w:rPr>
        <w:t>/</w:t>
      </w:r>
      <w:r w:rsidRPr="00C7761A">
        <w:rPr>
          <w:rFonts w:cstheme="minorHAnsi"/>
          <w:b/>
          <w:bCs/>
          <w:color w:val="FF0000"/>
          <w:sz w:val="24"/>
          <w:szCs w:val="24"/>
        </w:rPr>
        <w:t xml:space="preserve">previous student </w:t>
      </w:r>
      <w:r w:rsidR="00572FB4" w:rsidRPr="00C7761A">
        <w:rPr>
          <w:rFonts w:cstheme="minorHAnsi"/>
          <w:b/>
          <w:bCs/>
          <w:color w:val="FF0000"/>
          <w:sz w:val="24"/>
          <w:szCs w:val="24"/>
        </w:rPr>
        <w:t>project</w:t>
      </w:r>
      <w:r w:rsidRPr="00C7761A">
        <w:rPr>
          <w:rFonts w:cstheme="minorHAnsi"/>
          <w:sz w:val="24"/>
          <w:szCs w:val="24"/>
        </w:rPr>
        <w:t xml:space="preserve"> </w:t>
      </w:r>
      <w:r w:rsidRPr="008862E9">
        <w:rPr>
          <w:rFonts w:cstheme="minorHAnsi"/>
          <w:color w:val="auto"/>
          <w:sz w:val="24"/>
          <w:szCs w:val="24"/>
        </w:rPr>
        <w:t>will</w:t>
      </w:r>
      <w:r w:rsidRPr="00C7761A">
        <w:rPr>
          <w:rFonts w:cstheme="minorHAnsi"/>
          <w:sz w:val="24"/>
          <w:szCs w:val="24"/>
        </w:rPr>
        <w:t xml:space="preserve"> be </w:t>
      </w:r>
      <w:r w:rsidRPr="008862E9">
        <w:rPr>
          <w:rFonts w:cstheme="minorHAnsi"/>
          <w:color w:val="auto"/>
          <w:sz w:val="24"/>
          <w:szCs w:val="24"/>
        </w:rPr>
        <w:t>given</w:t>
      </w:r>
      <w:r w:rsidRPr="00C7761A">
        <w:rPr>
          <w:rFonts w:cstheme="minorHAnsi"/>
          <w:sz w:val="24"/>
          <w:szCs w:val="24"/>
        </w:rPr>
        <w:t xml:space="preserve"> </w:t>
      </w:r>
      <w:r w:rsidRPr="00C7761A">
        <w:rPr>
          <w:rFonts w:cstheme="minorHAnsi"/>
          <w:b/>
          <w:bCs/>
          <w:color w:val="FF0000"/>
          <w:sz w:val="24"/>
          <w:szCs w:val="24"/>
        </w:rPr>
        <w:t>ZERO</w:t>
      </w:r>
      <w:r w:rsidRPr="00C7761A">
        <w:rPr>
          <w:rFonts w:cstheme="minorHAnsi"/>
          <w:sz w:val="24"/>
          <w:szCs w:val="24"/>
        </w:rPr>
        <w:t xml:space="preserve">. </w:t>
      </w:r>
    </w:p>
    <w:p w14:paraId="2898C73E" w14:textId="5AB1F6E3" w:rsidR="00AF71E5" w:rsidRDefault="009E5387" w:rsidP="00B31DEE">
      <w:pPr>
        <w:pStyle w:val="af5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The m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aximum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number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of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students</w:t>
      </w:r>
      <w:r w:rsidR="00AF71E5" w:rsidRPr="00393C2A">
        <w:rPr>
          <w:rFonts w:cstheme="minorHAnsi"/>
          <w:sz w:val="24"/>
          <w:szCs w:val="24"/>
        </w:rPr>
        <w:t xml:space="preserve"> in </w:t>
      </w:r>
      <w:r w:rsidRPr="008862E9">
        <w:rPr>
          <w:rFonts w:cstheme="minorHAnsi"/>
          <w:color w:val="auto"/>
          <w:sz w:val="24"/>
          <w:szCs w:val="24"/>
        </w:rPr>
        <w:t>the</w:t>
      </w:r>
      <w:r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group</w:t>
      </w:r>
      <w:r w:rsidR="00AF71E5" w:rsidRPr="00393C2A">
        <w:rPr>
          <w:rFonts w:cstheme="minorHAnsi"/>
          <w:sz w:val="24"/>
          <w:szCs w:val="24"/>
        </w:rPr>
        <w:t xml:space="preserve"> is </w:t>
      </w:r>
      <w:r w:rsidR="00C163DC">
        <w:rPr>
          <w:rFonts w:cstheme="minorHAnsi"/>
          <w:b/>
          <w:bCs/>
          <w:color w:val="FF0000"/>
          <w:sz w:val="24"/>
          <w:szCs w:val="24"/>
        </w:rPr>
        <w:t>3</w:t>
      </w:r>
      <w:r w:rsidR="00AF71E5" w:rsidRPr="00393C2A">
        <w:rPr>
          <w:rFonts w:cstheme="minorHAnsi"/>
          <w:sz w:val="24"/>
          <w:szCs w:val="24"/>
        </w:rPr>
        <w:t xml:space="preserve">. </w:t>
      </w:r>
      <w:r w:rsidR="00AF71E5" w:rsidRPr="008862E9">
        <w:rPr>
          <w:rFonts w:cstheme="minorHAnsi"/>
          <w:color w:val="auto"/>
          <w:sz w:val="24"/>
          <w:szCs w:val="24"/>
        </w:rPr>
        <w:t>Only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the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group leader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will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upload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the</w:t>
      </w:r>
      <w:r w:rsidR="00AF71E5" w:rsidRPr="00393C2A">
        <w:rPr>
          <w:rFonts w:cstheme="minorHAnsi"/>
          <w:sz w:val="24"/>
          <w:szCs w:val="24"/>
        </w:rPr>
        <w:t> </w:t>
      </w:r>
      <w:r w:rsidR="00AF71E5" w:rsidRPr="008862E9">
        <w:rPr>
          <w:rFonts w:cstheme="minorHAnsi"/>
          <w:color w:val="auto"/>
          <w:sz w:val="24"/>
          <w:szCs w:val="24"/>
        </w:rPr>
        <w:t>final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report</w:t>
      </w:r>
      <w:r w:rsidR="00AF71E5" w:rsidRPr="00393C2A">
        <w:rPr>
          <w:rFonts w:cstheme="minorHAnsi"/>
          <w:sz w:val="24"/>
          <w:szCs w:val="24"/>
        </w:rPr>
        <w:t> </w:t>
      </w:r>
      <w:r w:rsidR="00AF71E5" w:rsidRPr="008862E9">
        <w:rPr>
          <w:rFonts w:cstheme="minorHAnsi"/>
          <w:color w:val="auto"/>
          <w:sz w:val="24"/>
          <w:szCs w:val="24"/>
        </w:rPr>
        <w:t>on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the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blackboard</w:t>
      </w:r>
      <w:r w:rsidR="00AF71E5" w:rsidRPr="00393C2A">
        <w:rPr>
          <w:rFonts w:cstheme="minorHAnsi"/>
          <w:sz w:val="24"/>
          <w:szCs w:val="24"/>
        </w:rPr>
        <w:t>.</w:t>
      </w:r>
    </w:p>
    <w:p w14:paraId="394CADB8" w14:textId="77777777" w:rsidR="00C163DC" w:rsidRDefault="00C163DC" w:rsidP="00C163DC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5E16274" w14:textId="005789C3" w:rsidR="00C163DC" w:rsidRPr="00C163DC" w:rsidRDefault="00C163DC" w:rsidP="00C163DC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C163DC">
        <w:rPr>
          <w:rFonts w:cstheme="minorHAnsi"/>
          <w:b/>
          <w:bCs/>
          <w:sz w:val="24"/>
          <w:szCs w:val="24"/>
          <w:u w:val="single"/>
        </w:rPr>
        <w:t>Presentation:</w:t>
      </w:r>
    </w:p>
    <w:p w14:paraId="0220FA00" w14:textId="0B32C883" w:rsidR="00A16EA8" w:rsidRPr="00A16EA8" w:rsidRDefault="00A16EA8" w:rsidP="00B31DEE">
      <w:pPr>
        <w:pStyle w:val="af5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Each group needs to make a presentation </w:t>
      </w:r>
      <w:r w:rsidR="002C7196">
        <w:rPr>
          <w:rFonts w:asciiTheme="minorBidi" w:hAnsiTheme="minorBidi"/>
          <w:color w:val="000000" w:themeColor="text1"/>
          <w:kern w:val="2"/>
          <w:sz w:val="24"/>
          <w:szCs w:val="24"/>
        </w:rPr>
        <w:t>OR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a video recording (based on your instructor) of their project. The presentation date will be </w:t>
      </w:r>
      <w:r w:rsidR="002C7196"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announced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later by your instructor.</w:t>
      </w:r>
    </w:p>
    <w:p w14:paraId="61480F9E" w14:textId="59393131" w:rsidR="00C163DC" w:rsidRPr="009A295E" w:rsidRDefault="00C163DC" w:rsidP="00B31DEE">
      <w:pPr>
        <w:pStyle w:val="af5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9A295E">
        <w:rPr>
          <w:rFonts w:asciiTheme="minorBidi" w:hAnsiTheme="minorBidi"/>
          <w:color w:val="auto"/>
          <w:sz w:val="24"/>
          <w:szCs w:val="24"/>
        </w:rPr>
        <w:lastRenderedPageBreak/>
        <w:t xml:space="preserve">The maximum time for a presentation is </w:t>
      </w:r>
      <w:r w:rsidRPr="009A295E">
        <w:rPr>
          <w:rFonts w:asciiTheme="minorBidi" w:hAnsiTheme="minorBidi"/>
          <w:color w:val="C00000"/>
          <w:sz w:val="24"/>
          <w:szCs w:val="24"/>
        </w:rPr>
        <w:t>5 mins</w:t>
      </w:r>
      <w:r w:rsidRPr="009A295E">
        <w:rPr>
          <w:rFonts w:asciiTheme="minorBidi" w:hAnsiTheme="minorBidi"/>
          <w:color w:val="auto"/>
          <w:sz w:val="24"/>
          <w:szCs w:val="24"/>
        </w:rPr>
        <w:t>.</w:t>
      </w:r>
    </w:p>
    <w:p w14:paraId="248BFD16" w14:textId="09203D5D" w:rsidR="00C163DC" w:rsidRPr="009A295E" w:rsidRDefault="00A16EA8" w:rsidP="00B31DEE">
      <w:pPr>
        <w:pStyle w:val="af5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In a</w:t>
      </w:r>
      <w:r>
        <w:rPr>
          <w:rFonts w:asciiTheme="minorBidi" w:hAnsiTheme="minorBidi"/>
          <w:color w:val="C00000"/>
          <w:sz w:val="24"/>
          <w:szCs w:val="24"/>
        </w:rPr>
        <w:t xml:space="preserve"> 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presentation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case,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All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 the group members need to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present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>.</w:t>
      </w:r>
    </w:p>
    <w:p w14:paraId="297902EB" w14:textId="2DAAE26B" w:rsidR="00C163DC" w:rsidRPr="00A16EA8" w:rsidRDefault="00A16EA8" w:rsidP="00B31DEE">
      <w:pPr>
        <w:pStyle w:val="af5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In 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both 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presentation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and 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video recording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cases, </w:t>
      </w:r>
      <w:proofErr w:type="gramStart"/>
      <w:r>
        <w:rPr>
          <w:rFonts w:asciiTheme="minorBidi" w:hAnsiTheme="minorBidi"/>
          <w:color w:val="C00000"/>
          <w:sz w:val="24"/>
          <w:szCs w:val="24"/>
        </w:rPr>
        <w:t>no</w:t>
      </w:r>
      <w:proofErr w:type="gramEnd"/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 need to make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PowerPoint slides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. You need to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run/demonstrate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 your project pages and present their functionality and interfaces</w:t>
      </w:r>
      <w:r w:rsidR="00220715">
        <w:rPr>
          <w:rFonts w:asciiTheme="minorBidi" w:hAnsiTheme="minorBidi"/>
          <w:color w:val="auto"/>
          <w:sz w:val="24"/>
          <w:szCs w:val="24"/>
        </w:rPr>
        <w:t>/pages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>.</w:t>
      </w:r>
    </w:p>
    <w:p w14:paraId="487AC4D9" w14:textId="0F6680EB" w:rsidR="00C163DC" w:rsidRPr="002727ED" w:rsidRDefault="00C163DC" w:rsidP="00B31DEE">
      <w:pPr>
        <w:spacing w:before="240" w:after="120" w:line="360" w:lineRule="auto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Files to submit/upload</w:t>
      </w:r>
      <w:r w:rsidRPr="00261717">
        <w:rPr>
          <w:b/>
          <w:bCs/>
          <w:color w:val="auto"/>
          <w:sz w:val="24"/>
          <w:szCs w:val="24"/>
        </w:rPr>
        <w:t>:</w:t>
      </w:r>
    </w:p>
    <w:p w14:paraId="28DEA062" w14:textId="415AB8D9" w:rsidR="00C163DC" w:rsidRPr="00CF4509" w:rsidRDefault="00C163DC" w:rsidP="009E5387">
      <w:pPr>
        <w:pStyle w:val="af5"/>
        <w:numPr>
          <w:ilvl w:val="0"/>
          <w:numId w:val="12"/>
        </w:numPr>
        <w:spacing w:before="120" w:after="0" w:line="240" w:lineRule="auto"/>
        <w:ind w:left="360"/>
        <w:contextualSpacing w:val="0"/>
        <w:rPr>
          <w:rFonts w:ascii="Courier New" w:hAnsi="Courier New" w:cs="Courier New"/>
          <w:color w:val="C00000"/>
          <w:sz w:val="24"/>
          <w:szCs w:val="24"/>
        </w:rPr>
      </w:pP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IT</w:t>
      </w:r>
      <w:r w:rsidR="008415AC">
        <w:rPr>
          <w:rFonts w:ascii="Courier New" w:hAnsi="Courier New" w:cs="Courier New"/>
          <w:b/>
          <w:bCs/>
          <w:color w:val="C00000"/>
          <w:sz w:val="24"/>
          <w:szCs w:val="24"/>
        </w:rPr>
        <w:t>361</w:t>
      </w: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_Project.docx:</w:t>
      </w:r>
      <w:r w:rsidRPr="00CF4509">
        <w:rPr>
          <w:rFonts w:ascii="Courier New" w:hAnsi="Courier New" w:cs="Courier New"/>
          <w:color w:val="C00000"/>
          <w:sz w:val="24"/>
          <w:szCs w:val="24"/>
        </w:rPr>
        <w:t xml:space="preserve"> </w:t>
      </w:r>
    </w:p>
    <w:p w14:paraId="7FBBAA7C" w14:textId="2C673668" w:rsidR="00C163DC" w:rsidRPr="00CF4509" w:rsidRDefault="009E5387" w:rsidP="009E5387">
      <w:pPr>
        <w:spacing w:before="120" w:after="0" w:line="240" w:lineRule="auto"/>
        <w:ind w:left="36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>A word file of the project that contains your</w:t>
      </w:r>
      <w:r w:rsidR="00C163DC" w:rsidRPr="00CF4509">
        <w:rPr>
          <w:rFonts w:ascii="Courier New" w:hAnsi="Courier New" w:cs="Courier New"/>
          <w:color w:val="auto"/>
          <w:sz w:val="24"/>
          <w:szCs w:val="24"/>
        </w:rPr>
        <w:t xml:space="preserve"> answer.</w:t>
      </w:r>
    </w:p>
    <w:p w14:paraId="5D8863E9" w14:textId="3BF4FDF4" w:rsidR="00C163DC" w:rsidRPr="00CF4509" w:rsidRDefault="003422F1" w:rsidP="009E5387">
      <w:pPr>
        <w:pStyle w:val="af5"/>
        <w:numPr>
          <w:ilvl w:val="0"/>
          <w:numId w:val="12"/>
        </w:numPr>
        <w:spacing w:before="120" w:after="0" w:line="240" w:lineRule="auto"/>
        <w:ind w:left="360"/>
        <w:contextualSpacing w:val="0"/>
        <w:rPr>
          <w:rFonts w:ascii="Courier New" w:hAnsi="Courier New" w:cs="Courier New"/>
          <w:b/>
          <w:bCs/>
          <w:color w:val="C00000"/>
          <w:sz w:val="24"/>
          <w:szCs w:val="24"/>
        </w:rPr>
      </w:pP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IT</w:t>
      </w:r>
      <w:r w:rsidR="008415AC">
        <w:rPr>
          <w:rFonts w:ascii="Courier New" w:hAnsi="Courier New" w:cs="Courier New"/>
          <w:b/>
          <w:bCs/>
          <w:color w:val="C00000"/>
          <w:sz w:val="24"/>
          <w:szCs w:val="24"/>
        </w:rPr>
        <w:t>361</w:t>
      </w:r>
      <w:r w:rsidR="00C163DC"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 xml:space="preserve">_Project.pdf </w:t>
      </w:r>
    </w:p>
    <w:p w14:paraId="546DCE11" w14:textId="2ED9A6E8" w:rsidR="00C163DC" w:rsidRPr="00CF4509" w:rsidRDefault="009E5387" w:rsidP="009E5387">
      <w:pPr>
        <w:spacing w:before="120" w:after="0" w:line="240" w:lineRule="auto"/>
        <w:ind w:left="360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>A</w:t>
      </w:r>
      <w:r w:rsidR="00C163DC" w:rsidRPr="00CF4509">
        <w:rPr>
          <w:rFonts w:ascii="Courier New" w:hAnsi="Courier New" w:cs="Courier New"/>
          <w:color w:val="auto"/>
          <w:sz w:val="24"/>
          <w:szCs w:val="24"/>
        </w:rPr>
        <w:t xml:space="preserve"> PDF </w:t>
      </w:r>
      <w:r>
        <w:rPr>
          <w:rFonts w:ascii="Courier New" w:hAnsi="Courier New" w:cs="Courier New"/>
          <w:color w:val="auto"/>
          <w:sz w:val="24"/>
          <w:szCs w:val="24"/>
        </w:rPr>
        <w:t>file of the project that contains your</w:t>
      </w:r>
      <w:r w:rsidRPr="00CF4509">
        <w:rPr>
          <w:rFonts w:ascii="Courier New" w:hAnsi="Courier New" w:cs="Courier New"/>
          <w:color w:val="auto"/>
          <w:sz w:val="24"/>
          <w:szCs w:val="24"/>
        </w:rPr>
        <w:t xml:space="preserve"> answer.</w:t>
      </w:r>
    </w:p>
    <w:p w14:paraId="138735A6" w14:textId="4BA1C9CE" w:rsidR="00C163DC" w:rsidRPr="00CF4509" w:rsidRDefault="003422F1" w:rsidP="009E5387">
      <w:pPr>
        <w:pStyle w:val="af5"/>
        <w:numPr>
          <w:ilvl w:val="0"/>
          <w:numId w:val="12"/>
        </w:numPr>
        <w:spacing w:before="120" w:after="0" w:line="240" w:lineRule="auto"/>
        <w:ind w:left="360"/>
        <w:contextualSpacing w:val="0"/>
        <w:rPr>
          <w:rFonts w:ascii="Courier New" w:hAnsi="Courier New" w:cs="Courier New"/>
          <w:b/>
          <w:bCs/>
          <w:color w:val="C00000"/>
          <w:sz w:val="24"/>
          <w:szCs w:val="24"/>
        </w:rPr>
      </w:pP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IT</w:t>
      </w:r>
      <w:r w:rsidR="008415AC">
        <w:rPr>
          <w:rFonts w:ascii="Courier New" w:hAnsi="Courier New" w:cs="Courier New"/>
          <w:b/>
          <w:bCs/>
          <w:color w:val="C00000"/>
          <w:sz w:val="24"/>
          <w:szCs w:val="24"/>
        </w:rPr>
        <w:t>361</w:t>
      </w:r>
      <w:r w:rsidR="00C163DC"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 xml:space="preserve">_Project.zip: </w:t>
      </w:r>
    </w:p>
    <w:p w14:paraId="4521E21E" w14:textId="4CA1E7B6" w:rsidR="00C163DC" w:rsidRDefault="00C163DC" w:rsidP="009E5387">
      <w:pPr>
        <w:pStyle w:val="af5"/>
        <w:spacing w:before="120" w:after="0" w:line="240" w:lineRule="auto"/>
        <w:ind w:left="360"/>
        <w:contextualSpacing w:val="0"/>
        <w:rPr>
          <w:rFonts w:ascii="Courier New" w:hAnsi="Courier New" w:cs="Courier New"/>
          <w:color w:val="auto"/>
          <w:sz w:val="24"/>
          <w:szCs w:val="24"/>
        </w:rPr>
      </w:pPr>
      <w:r w:rsidRPr="00CF4509">
        <w:rPr>
          <w:rFonts w:ascii="Courier New" w:hAnsi="Courier New" w:cs="Courier New"/>
          <w:color w:val="auto"/>
          <w:sz w:val="24"/>
          <w:szCs w:val="24"/>
        </w:rPr>
        <w:t xml:space="preserve">Contains all the </w:t>
      </w:r>
      <w:r w:rsidR="00B00430">
        <w:rPr>
          <w:rFonts w:ascii="Courier New" w:hAnsi="Courier New" w:cs="Courier New"/>
          <w:color w:val="auto"/>
          <w:sz w:val="24"/>
          <w:szCs w:val="24"/>
        </w:rPr>
        <w:t xml:space="preserve">coding </w:t>
      </w:r>
      <w:r w:rsidRPr="00CF4509">
        <w:rPr>
          <w:rFonts w:ascii="Courier New" w:hAnsi="Courier New" w:cs="Courier New"/>
          <w:color w:val="auto"/>
          <w:sz w:val="24"/>
          <w:szCs w:val="24"/>
        </w:rPr>
        <w:t>files of the project (</w:t>
      </w:r>
      <w:r w:rsidRPr="00C163DC">
        <w:rPr>
          <w:rFonts w:ascii="Courier New" w:hAnsi="Courier New" w:cs="Courier New"/>
          <w:color w:val="auto"/>
          <w:sz w:val="24"/>
          <w:szCs w:val="24"/>
        </w:rPr>
        <w:t>HTML, CSS,</w:t>
      </w:r>
      <w:r w:rsidR="009E5387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 w:rsidR="00885E6C">
        <w:rPr>
          <w:rFonts w:ascii="Courier New" w:hAnsi="Courier New" w:cs="Courier New"/>
          <w:color w:val="auto"/>
          <w:sz w:val="24"/>
          <w:szCs w:val="24"/>
        </w:rPr>
        <w:t>images</w:t>
      </w:r>
      <w:r w:rsidRPr="00C163DC">
        <w:rPr>
          <w:rFonts w:ascii="Courier New" w:hAnsi="Courier New" w:cs="Courier New"/>
          <w:color w:val="auto"/>
          <w:sz w:val="24"/>
          <w:szCs w:val="24"/>
        </w:rPr>
        <w:t xml:space="preserve"> J</w:t>
      </w:r>
      <w:r>
        <w:rPr>
          <w:rFonts w:ascii="Courier New" w:hAnsi="Courier New" w:cs="Courier New"/>
          <w:color w:val="auto"/>
          <w:sz w:val="24"/>
          <w:szCs w:val="24"/>
        </w:rPr>
        <w:t xml:space="preserve">avaScript, </w:t>
      </w:r>
      <w:r w:rsidRPr="00C163DC">
        <w:rPr>
          <w:rFonts w:ascii="Courier New" w:hAnsi="Courier New" w:cs="Courier New"/>
          <w:color w:val="auto"/>
          <w:sz w:val="24"/>
          <w:szCs w:val="24"/>
        </w:rPr>
        <w:t xml:space="preserve">PHP </w:t>
      </w:r>
      <w:r>
        <w:rPr>
          <w:rFonts w:ascii="Courier New" w:hAnsi="Courier New" w:cs="Courier New"/>
          <w:color w:val="auto"/>
          <w:sz w:val="24"/>
          <w:szCs w:val="24"/>
        </w:rPr>
        <w:t>and</w:t>
      </w:r>
      <w:r w:rsidRPr="00C163DC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>MySQL).</w:t>
      </w:r>
    </w:p>
    <w:p w14:paraId="71B279CF" w14:textId="08A01629" w:rsidR="00C616E1" w:rsidRPr="00CF4509" w:rsidRDefault="00C616E1" w:rsidP="009E5387">
      <w:pPr>
        <w:pStyle w:val="af5"/>
        <w:spacing w:before="120" w:after="0" w:line="240" w:lineRule="auto"/>
        <w:ind w:left="360"/>
        <w:contextualSpacing w:val="0"/>
        <w:rPr>
          <w:rFonts w:ascii="Courier New" w:hAnsi="Courier New" w:cs="Courier New"/>
          <w:color w:val="auto"/>
          <w:sz w:val="24"/>
          <w:szCs w:val="24"/>
        </w:rPr>
      </w:pPr>
    </w:p>
    <w:p w14:paraId="6A1BB3E0" w14:textId="77777777" w:rsidR="00C37875" w:rsidRPr="00C163DC" w:rsidRDefault="00C37875" w:rsidP="00C163DC">
      <w:pPr>
        <w:pStyle w:val="af5"/>
        <w:spacing w:before="120" w:after="0" w:line="240" w:lineRule="auto"/>
        <w:ind w:left="714"/>
        <w:jc w:val="both"/>
        <w:rPr>
          <w:rFonts w:cstheme="minorHAnsi"/>
          <w:sz w:val="24"/>
          <w:szCs w:val="24"/>
        </w:rPr>
      </w:pPr>
    </w:p>
    <w:p w14:paraId="261B9B92" w14:textId="31029D49" w:rsidR="00496101" w:rsidRDefault="00822BAC">
      <w:pPr>
        <w:pStyle w:val="1"/>
      </w:pPr>
      <w:bookmarkStart w:id="1" w:name="_Toc321140623"/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E31CF4" wp14:editId="7FDA6D7E">
                <wp:simplePos x="0" y="0"/>
                <wp:positionH relativeFrom="column">
                  <wp:posOffset>4194810</wp:posOffset>
                </wp:positionH>
                <wp:positionV relativeFrom="page">
                  <wp:posOffset>1470355</wp:posOffset>
                </wp:positionV>
                <wp:extent cx="1098000" cy="306000"/>
                <wp:effectExtent l="57150" t="38100" r="83185" b="94615"/>
                <wp:wrapNone/>
                <wp:docPr id="2" name="Double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0" cy="3060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4DCDFF" w14:textId="6FE84DF2" w:rsidR="00822BAC" w:rsidRPr="00034555" w:rsidRDefault="002C7196" w:rsidP="00822BA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4</w:t>
                            </w:r>
                            <w:r w:rsidR="00822BAC" w:rsidRPr="00034555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1CF4" id="Double Bracket 2" o:spid="_x0000_s1034" type="#_x0000_t185" style="position:absolute;margin-left:330.3pt;margin-top:115.8pt;width:86.45pt;height:2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" strokecolor="black [3200]" strokeweight="2pt">
                <v:shadow on="t" color="black" opacity="24903f" origin=",.5" offset="0,.55556mm"/>
                <v:textbox>
                  <w:txbxContent>
                    <w:p w14:paraId="114DCDFF" w14:textId="6FE84DF2" w:rsidR="00822BAC" w:rsidRPr="00034555" w:rsidRDefault="002C7196" w:rsidP="00822BAC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4</w:t>
                      </w:r>
                      <w:r w:rsidR="00822BAC" w:rsidRPr="00034555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916D5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79A76518" wp14:editId="25DE4055">
                <wp:simplePos x="0" y="0"/>
                <wp:positionH relativeFrom="page">
                  <wp:posOffset>470840</wp:posOffset>
                </wp:positionH>
                <wp:positionV relativeFrom="margin">
                  <wp:posOffset>-1270</wp:posOffset>
                </wp:positionV>
                <wp:extent cx="1247775" cy="2304288"/>
                <wp:effectExtent l="0" t="0" r="0" b="0"/>
                <wp:wrapSquare wrapText="largest"/>
                <wp:docPr id="21" name="Text Box 21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AED29" w14:textId="77777777" w:rsidR="00D30639" w:rsidRDefault="00D30639" w:rsidP="00D30639">
                            <w:pPr>
                              <w:pStyle w:val="af"/>
                              <w:rPr>
                                <w:rStyle w:val="Char5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Char5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30E91C1E" w14:textId="77777777" w:rsidR="00D30639" w:rsidRPr="00BD02A2" w:rsidRDefault="00D30639" w:rsidP="00D30639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2. Create web pages using HTML5 and CSS3.</w:t>
                            </w:r>
                          </w:p>
                          <w:p w14:paraId="79256E6C" w14:textId="77777777" w:rsidR="00FB3FB6" w:rsidRDefault="00FB3FB6" w:rsidP="00FB3FB6"/>
                          <w:p w14:paraId="2C0A1062" w14:textId="77777777" w:rsidR="00FB3FB6" w:rsidRDefault="00FB3FB6" w:rsidP="00FB3FB6"/>
                          <w:p w14:paraId="19234FDA" w14:textId="77777777" w:rsidR="00FB3FB6" w:rsidRDefault="00FB3FB6" w:rsidP="00FB3FB6"/>
                          <w:p w14:paraId="7ABB2646" w14:textId="77777777" w:rsidR="00FB3FB6" w:rsidRDefault="00FB3FB6" w:rsidP="00FB3FB6"/>
                          <w:p w14:paraId="78B84197" w14:textId="77777777" w:rsidR="00FB3FB6" w:rsidRDefault="00FB3FB6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79A76518" id="Text Box 21" o:spid="_x0000_s1035" type="#_x0000_t202" alt="Sidebar" style="position:absolute;margin-left:37.05pt;margin-top:-.1pt;width:98.25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" filled="f" stroked="f" strokeweight=".5pt">
                <v:textbox inset="3.6pt,0,3.6pt,0">
                  <w:txbxContent>
                    <w:p w14:paraId="327AED29" w14:textId="77777777" w:rsidR="00D30639" w:rsidRDefault="00D30639" w:rsidP="00D30639">
                      <w:pPr>
                        <w:pStyle w:val="af"/>
                        <w:rPr>
                          <w:rStyle w:val="Char5"/>
                          <w:i/>
                          <w:iCs/>
                        </w:rPr>
                      </w:pPr>
                      <w:r>
                        <w:rPr>
                          <w:rStyle w:val="Char5"/>
                          <w:i/>
                          <w:iCs/>
                        </w:rPr>
                        <w:t>Learning Outcome(s):</w:t>
                      </w:r>
                    </w:p>
                    <w:p w14:paraId="30E91C1E" w14:textId="77777777" w:rsidR="00D30639" w:rsidRPr="00BD02A2" w:rsidRDefault="00D30639" w:rsidP="00D30639">
                      <w:pPr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2. Create web pages using HTML5 and CSS3.</w:t>
                      </w:r>
                    </w:p>
                    <w:p w14:paraId="79256E6C" w14:textId="77777777" w:rsidR="00FB3FB6" w:rsidRDefault="00FB3FB6" w:rsidP="00FB3FB6"/>
                    <w:p w14:paraId="2C0A1062" w14:textId="77777777" w:rsidR="00FB3FB6" w:rsidRDefault="00FB3FB6" w:rsidP="00FB3FB6"/>
                    <w:p w14:paraId="19234FDA" w14:textId="77777777" w:rsidR="00FB3FB6" w:rsidRDefault="00FB3FB6" w:rsidP="00FB3FB6"/>
                    <w:p w14:paraId="7ABB2646" w14:textId="77777777" w:rsidR="00FB3FB6" w:rsidRDefault="00FB3FB6" w:rsidP="00FB3FB6"/>
                    <w:p w14:paraId="78B84197" w14:textId="77777777" w:rsidR="00FB3FB6" w:rsidRDefault="00FB3FB6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bookmarkEnd w:id="1"/>
      <w:r w:rsidR="005270B2">
        <w:t>HTML</w:t>
      </w:r>
    </w:p>
    <w:p w14:paraId="0C2BE6AA" w14:textId="77777777" w:rsidR="00496101" w:rsidRDefault="00496101" w:rsidP="00E0235E">
      <w:pPr>
        <w:spacing w:before="360" w:after="0" w:line="312" w:lineRule="auto"/>
      </w:pPr>
    </w:p>
    <w:p w14:paraId="0B3CCB32" w14:textId="54669425" w:rsidR="00F63908" w:rsidRDefault="00986F59" w:rsidP="005270B2">
      <w:pPr>
        <w:pStyle w:val="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56C509" wp14:editId="4DD1C109">
                <wp:simplePos x="0" y="0"/>
                <wp:positionH relativeFrom="column">
                  <wp:posOffset>4193438</wp:posOffset>
                </wp:positionH>
                <wp:positionV relativeFrom="page">
                  <wp:posOffset>1470355</wp:posOffset>
                </wp:positionV>
                <wp:extent cx="1096645" cy="306705"/>
                <wp:effectExtent l="57150" t="38100" r="84455" b="93345"/>
                <wp:wrapNone/>
                <wp:docPr id="3" name="Double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63FBAB" w14:textId="5A69A850" w:rsidR="00986F59" w:rsidRPr="00034555" w:rsidRDefault="002C7196" w:rsidP="00986F5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3</w:t>
                            </w:r>
                            <w:r w:rsidR="00986F59" w:rsidRPr="00034555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6C509" id="Double Bracket 3" o:spid="_x0000_s1036" type="#_x0000_t185" style="position:absolute;margin-left:330.2pt;margin-top:115.8pt;width:86.35pt;height:24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" strokecolor="black [3200]" strokeweight="2pt">
                <v:shadow on="t" color="black" opacity="24903f" origin=",.5" offset="0,.55556mm"/>
                <v:textbox>
                  <w:txbxContent>
                    <w:p w14:paraId="0D63FBAB" w14:textId="5A69A850" w:rsidR="00986F59" w:rsidRPr="00034555" w:rsidRDefault="002C7196" w:rsidP="00986F5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3</w:t>
                      </w:r>
                      <w:r w:rsidR="00986F59" w:rsidRPr="00034555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3908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3840" behindDoc="0" locked="0" layoutInCell="1" allowOverlap="1" wp14:anchorId="02E75D26" wp14:editId="00ED3D58">
                <wp:simplePos x="0" y="0"/>
                <wp:positionH relativeFrom="page">
                  <wp:posOffset>470865</wp:posOffset>
                </wp:positionH>
                <wp:positionV relativeFrom="margin">
                  <wp:posOffset>-5080</wp:posOffset>
                </wp:positionV>
                <wp:extent cx="1247775" cy="2304288"/>
                <wp:effectExtent l="0" t="0" r="0" b="0"/>
                <wp:wrapSquare wrapText="largest"/>
                <wp:docPr id="22" name="Text Box 22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9A4C" w14:textId="77777777" w:rsidR="00D30639" w:rsidRDefault="00D30639" w:rsidP="00D30639">
                            <w:pPr>
                              <w:pStyle w:val="af"/>
                              <w:rPr>
                                <w:rStyle w:val="Char5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Char5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45ED003E" w14:textId="77777777" w:rsidR="00D30639" w:rsidRPr="00BD02A2" w:rsidRDefault="00D30639" w:rsidP="00D30639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2. Create web pages using HTML5 and CSS3.</w:t>
                            </w:r>
                          </w:p>
                          <w:p w14:paraId="5CABDF0F" w14:textId="77777777" w:rsidR="00FB3FB6" w:rsidRDefault="00FB3FB6" w:rsidP="00FB3FB6"/>
                          <w:p w14:paraId="4899297A" w14:textId="77777777" w:rsidR="00FB3FB6" w:rsidRDefault="00FB3FB6" w:rsidP="00FB3FB6"/>
                          <w:p w14:paraId="36D8FDCB" w14:textId="77777777" w:rsidR="00FB3FB6" w:rsidRDefault="00FB3FB6" w:rsidP="00FB3FB6"/>
                          <w:p w14:paraId="3D8D31BC" w14:textId="77777777" w:rsidR="00FB3FB6" w:rsidRDefault="00FB3FB6" w:rsidP="00FB3FB6"/>
                          <w:p w14:paraId="6CB9BCBB" w14:textId="77777777" w:rsidR="00FB3FB6" w:rsidRDefault="00FB3FB6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02E75D26" id="Text Box 22" o:spid="_x0000_s1037" type="#_x0000_t202" alt="Sidebar" style="position:absolute;margin-left:37.1pt;margin-top:-.4pt;width:98.25pt;height:181.45pt;z-index:251683840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" filled="f" stroked="f" strokeweight=".5pt">
                <v:textbox inset="3.6pt,0,3.6pt,0">
                  <w:txbxContent>
                    <w:p w14:paraId="04B59A4C" w14:textId="77777777" w:rsidR="00D30639" w:rsidRDefault="00D30639" w:rsidP="00D30639">
                      <w:pPr>
                        <w:pStyle w:val="af"/>
                        <w:rPr>
                          <w:rStyle w:val="Char5"/>
                          <w:i/>
                          <w:iCs/>
                        </w:rPr>
                      </w:pPr>
                      <w:r>
                        <w:rPr>
                          <w:rStyle w:val="Char5"/>
                          <w:i/>
                          <w:iCs/>
                        </w:rPr>
                        <w:t>Learning Outcome(s):</w:t>
                      </w:r>
                    </w:p>
                    <w:p w14:paraId="45ED003E" w14:textId="77777777" w:rsidR="00D30639" w:rsidRPr="00BD02A2" w:rsidRDefault="00D30639" w:rsidP="00D30639">
                      <w:pPr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2. Create web pages using HTML5 and CSS3.</w:t>
                      </w:r>
                    </w:p>
                    <w:p w14:paraId="5CABDF0F" w14:textId="77777777" w:rsidR="00FB3FB6" w:rsidRDefault="00FB3FB6" w:rsidP="00FB3FB6"/>
                    <w:p w14:paraId="4899297A" w14:textId="77777777" w:rsidR="00FB3FB6" w:rsidRDefault="00FB3FB6" w:rsidP="00FB3FB6"/>
                    <w:p w14:paraId="36D8FDCB" w14:textId="77777777" w:rsidR="00FB3FB6" w:rsidRDefault="00FB3FB6" w:rsidP="00FB3FB6"/>
                    <w:p w14:paraId="3D8D31BC" w14:textId="77777777" w:rsidR="00FB3FB6" w:rsidRDefault="00FB3FB6" w:rsidP="00FB3FB6"/>
                    <w:p w14:paraId="6CB9BCBB" w14:textId="77777777" w:rsidR="00FB3FB6" w:rsidRDefault="00FB3FB6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5270B2">
        <w:t>CSS</w:t>
      </w:r>
    </w:p>
    <w:p w14:paraId="364C02EC" w14:textId="77777777" w:rsidR="00F63908" w:rsidRPr="007E33D4" w:rsidRDefault="00F63908" w:rsidP="007E33D4">
      <w:pPr>
        <w:spacing w:before="360" w:after="0" w:line="312" w:lineRule="auto"/>
        <w:rPr>
          <w:sz w:val="24"/>
          <w:szCs w:val="24"/>
        </w:rPr>
      </w:pPr>
    </w:p>
    <w:p w14:paraId="1D18F5B2" w14:textId="77777777" w:rsidR="00F63908" w:rsidRPr="00F63908" w:rsidRDefault="00F63908" w:rsidP="00F63908"/>
    <w:p w14:paraId="61967EF6" w14:textId="77777777" w:rsidR="00F63908" w:rsidRDefault="00F63908" w:rsidP="00F63908"/>
    <w:p w14:paraId="65918047" w14:textId="77777777" w:rsidR="00496101" w:rsidRPr="00F63908" w:rsidRDefault="00F63908" w:rsidP="00F63908">
      <w:pPr>
        <w:tabs>
          <w:tab w:val="left" w:pos="1083"/>
        </w:tabs>
      </w:pPr>
      <w:r>
        <w:tab/>
      </w:r>
    </w:p>
    <w:p w14:paraId="19F306A0" w14:textId="4AFE2436" w:rsidR="00496101" w:rsidRDefault="00986F59" w:rsidP="005270B2">
      <w:pPr>
        <w:pStyle w:val="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5717D6" wp14:editId="303A466D">
                <wp:simplePos x="0" y="0"/>
                <wp:positionH relativeFrom="column">
                  <wp:posOffset>4193438</wp:posOffset>
                </wp:positionH>
                <wp:positionV relativeFrom="page">
                  <wp:posOffset>1470355</wp:posOffset>
                </wp:positionV>
                <wp:extent cx="1096645" cy="306705"/>
                <wp:effectExtent l="57150" t="38100" r="84455" b="93345"/>
                <wp:wrapNone/>
                <wp:docPr id="4" name="Double Bracke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E7B7D1F" w14:textId="0FEAC63A" w:rsidR="00986F59" w:rsidRPr="00034555" w:rsidRDefault="002C7196" w:rsidP="00986F5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 w:rsidR="00986F59" w:rsidRPr="00034555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717D6" id="Double Bracket 4" o:spid="_x0000_s1038" type="#_x0000_t185" style="position:absolute;margin-left:330.2pt;margin-top:115.8pt;width:86.35pt;height:24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" strokecolor="black [3200]" strokeweight="2pt">
                <v:shadow on="t" color="black" opacity="24903f" origin=",.5" offset="0,.55556mm"/>
                <v:textbox>
                  <w:txbxContent>
                    <w:p w14:paraId="4E7B7D1F" w14:textId="0FEAC63A" w:rsidR="00986F59" w:rsidRPr="00034555" w:rsidRDefault="002C7196" w:rsidP="00986F5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2</w:t>
                      </w:r>
                      <w:r w:rsidR="00986F59" w:rsidRPr="00034555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301F4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5888" behindDoc="0" locked="0" layoutInCell="1" allowOverlap="1" wp14:anchorId="46AC9A8D" wp14:editId="66B1F856">
                <wp:simplePos x="0" y="0"/>
                <wp:positionH relativeFrom="page">
                  <wp:posOffset>478790</wp:posOffset>
                </wp:positionH>
                <wp:positionV relativeFrom="margin">
                  <wp:posOffset>-2210</wp:posOffset>
                </wp:positionV>
                <wp:extent cx="1247775" cy="2304288"/>
                <wp:effectExtent l="0" t="0" r="0" b="0"/>
                <wp:wrapSquare wrapText="largest"/>
                <wp:docPr id="23" name="Text Box 23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2738F" w14:textId="77777777" w:rsidR="00572FB4" w:rsidRDefault="00572FB4" w:rsidP="00572FB4">
                            <w:pPr>
                              <w:pStyle w:val="af"/>
                              <w:rPr>
                                <w:rStyle w:val="Char5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Char5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015D0CC3" w14:textId="77777777" w:rsidR="00572FB4" w:rsidRPr="00BD02A2" w:rsidRDefault="00572FB4" w:rsidP="00572FB4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3. Develop dynamic web pages using JavaScript.</w:t>
                            </w:r>
                          </w:p>
                          <w:p w14:paraId="55340111" w14:textId="77777777" w:rsidR="00FB3FB6" w:rsidRDefault="00FB3FB6" w:rsidP="00FB3FB6"/>
                          <w:p w14:paraId="4719C03E" w14:textId="77777777" w:rsidR="00FB3FB6" w:rsidRDefault="00FB3FB6" w:rsidP="00FB3FB6"/>
                          <w:p w14:paraId="41F0E6E9" w14:textId="77777777" w:rsidR="00FB3FB6" w:rsidRDefault="00FB3FB6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46AC9A8D" id="Text Box 23" o:spid="_x0000_s1039" type="#_x0000_t202" alt="Sidebar" style="position:absolute;margin-left:37.7pt;margin-top:-.15pt;width:98.25pt;height:181.45pt;z-index:251685888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" filled="f" stroked="f" strokeweight=".5pt">
                <v:textbox inset="3.6pt,0,3.6pt,0">
                  <w:txbxContent>
                    <w:p w14:paraId="0132738F" w14:textId="77777777" w:rsidR="00572FB4" w:rsidRDefault="00572FB4" w:rsidP="00572FB4">
                      <w:pPr>
                        <w:pStyle w:val="af"/>
                        <w:rPr>
                          <w:rStyle w:val="Char5"/>
                          <w:i/>
                          <w:iCs/>
                        </w:rPr>
                      </w:pPr>
                      <w:r>
                        <w:rPr>
                          <w:rStyle w:val="Char5"/>
                          <w:i/>
                          <w:iCs/>
                        </w:rPr>
                        <w:t>Learning Outcome(s):</w:t>
                      </w:r>
                    </w:p>
                    <w:p w14:paraId="015D0CC3" w14:textId="77777777" w:rsidR="00572FB4" w:rsidRPr="00BD02A2" w:rsidRDefault="00572FB4" w:rsidP="00572FB4">
                      <w:pPr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3. Develop dynamic web pages using JavaScript.</w:t>
                      </w:r>
                    </w:p>
                    <w:p w14:paraId="55340111" w14:textId="77777777" w:rsidR="00FB3FB6" w:rsidRDefault="00FB3FB6" w:rsidP="00FB3FB6"/>
                    <w:p w14:paraId="4719C03E" w14:textId="77777777" w:rsidR="00FB3FB6" w:rsidRDefault="00FB3FB6" w:rsidP="00FB3FB6"/>
                    <w:p w14:paraId="41F0E6E9" w14:textId="77777777" w:rsidR="00FB3FB6" w:rsidRDefault="00FB3FB6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5270B2">
        <w:t>JavaScript</w:t>
      </w:r>
    </w:p>
    <w:p w14:paraId="1B51F202" w14:textId="7E9DF0F0" w:rsidR="005270B2" w:rsidRDefault="005270B2" w:rsidP="007F7DC6">
      <w:pPr>
        <w:spacing w:after="0" w:line="312" w:lineRule="auto"/>
        <w:rPr>
          <w:rFonts w:ascii="Courier New" w:hAnsi="Courier New" w:cs="Courier New"/>
          <w:color w:val="FF0000"/>
          <w:sz w:val="24"/>
          <w:szCs w:val="24"/>
        </w:rPr>
      </w:pPr>
    </w:p>
    <w:p w14:paraId="0C3127D8" w14:textId="77777777" w:rsidR="005270B2" w:rsidRDefault="005270B2">
      <w:pPr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urier New" w:hAnsi="Courier New" w:cs="Courier New"/>
          <w:color w:val="FF0000"/>
          <w:sz w:val="24"/>
          <w:szCs w:val="24"/>
        </w:rPr>
        <w:br w:type="page"/>
      </w:r>
    </w:p>
    <w:p w14:paraId="06E9CFD0" w14:textId="32439BD9" w:rsidR="005270B2" w:rsidRDefault="005270B2" w:rsidP="005270B2">
      <w:pPr>
        <w:pStyle w:val="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D602E7" wp14:editId="773A356D">
                <wp:simplePos x="0" y="0"/>
                <wp:positionH relativeFrom="column">
                  <wp:posOffset>4193438</wp:posOffset>
                </wp:positionH>
                <wp:positionV relativeFrom="page">
                  <wp:posOffset>1470355</wp:posOffset>
                </wp:positionV>
                <wp:extent cx="1096645" cy="306705"/>
                <wp:effectExtent l="57150" t="38100" r="84455" b="93345"/>
                <wp:wrapNone/>
                <wp:docPr id="7" name="Double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C04971" w14:textId="1B0564DC" w:rsidR="005270B2" w:rsidRPr="00034555" w:rsidRDefault="002C7196" w:rsidP="005270B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5</w:t>
                            </w:r>
                            <w:r w:rsidR="005270B2" w:rsidRPr="00034555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602E7" id="Double Bracket 7" o:spid="_x0000_s1040" type="#_x0000_t185" style="position:absolute;margin-left:330.2pt;margin-top:115.8pt;width:86.35pt;height:2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" strokecolor="black [3200]" strokeweight="2pt">
                <v:shadow on="t" color="black" opacity="24903f" origin=",.5" offset="0,.55556mm"/>
                <v:textbox>
                  <w:txbxContent>
                    <w:p w14:paraId="09C04971" w14:textId="1B0564DC" w:rsidR="005270B2" w:rsidRPr="00034555" w:rsidRDefault="002C7196" w:rsidP="005270B2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5</w:t>
                      </w:r>
                      <w:r w:rsidR="005270B2" w:rsidRPr="00034555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99200" behindDoc="0" locked="0" layoutInCell="1" allowOverlap="1" wp14:anchorId="0F208AD1" wp14:editId="6E7A1CE9">
                <wp:simplePos x="0" y="0"/>
                <wp:positionH relativeFrom="page">
                  <wp:posOffset>478790</wp:posOffset>
                </wp:positionH>
                <wp:positionV relativeFrom="margin">
                  <wp:posOffset>-2210</wp:posOffset>
                </wp:positionV>
                <wp:extent cx="1247775" cy="2304288"/>
                <wp:effectExtent l="0" t="0" r="0" b="0"/>
                <wp:wrapSquare wrapText="largest"/>
                <wp:docPr id="8" name="Text Box 8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F2520" w14:textId="77777777" w:rsidR="00572FB4" w:rsidRDefault="00572FB4" w:rsidP="00572FB4">
                            <w:pPr>
                              <w:pStyle w:val="af"/>
                              <w:rPr>
                                <w:rStyle w:val="Char5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Char5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3D5BB040" w14:textId="77777777" w:rsidR="00572FB4" w:rsidRPr="00FB3FB6" w:rsidRDefault="00572FB4" w:rsidP="00572FB4">
                            <w:pP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 xml:space="preserve">6. Build web </w:t>
                            </w:r>
                            <w:r w:rsidRPr="00BD02A2"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applications using PHP and MySQL</w:t>
                            </w:r>
                            <w:r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  <w:sz w:val="24"/>
                              </w:rPr>
                              <w:t>.</w:t>
                            </w:r>
                          </w:p>
                          <w:p w14:paraId="5B42F629" w14:textId="77777777" w:rsidR="005270B2" w:rsidRDefault="005270B2" w:rsidP="005270B2"/>
                          <w:p w14:paraId="32EA760F" w14:textId="77777777" w:rsidR="005270B2" w:rsidRDefault="005270B2" w:rsidP="005270B2"/>
                          <w:p w14:paraId="67BFFE41" w14:textId="77777777" w:rsidR="005270B2" w:rsidRDefault="005270B2" w:rsidP="005270B2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0F208AD1" id="Text Box 8" o:spid="_x0000_s1041" type="#_x0000_t202" alt="Sidebar" style="position:absolute;margin-left:37.7pt;margin-top:-.15pt;width:98.25pt;height:181.45pt;z-index:251699200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" filled="f" stroked="f" strokeweight=".5pt">
                <v:textbox inset="3.6pt,0,3.6pt,0">
                  <w:txbxContent>
                    <w:p w14:paraId="43BF2520" w14:textId="77777777" w:rsidR="00572FB4" w:rsidRDefault="00572FB4" w:rsidP="00572FB4">
                      <w:pPr>
                        <w:pStyle w:val="af"/>
                        <w:rPr>
                          <w:rStyle w:val="Char5"/>
                          <w:i/>
                          <w:iCs/>
                        </w:rPr>
                      </w:pPr>
                      <w:r>
                        <w:rPr>
                          <w:rStyle w:val="Char5"/>
                          <w:i/>
                          <w:iCs/>
                        </w:rPr>
                        <w:t>Learning Outcome(s):</w:t>
                      </w:r>
                    </w:p>
                    <w:p w14:paraId="3D5BB040" w14:textId="77777777" w:rsidR="00572FB4" w:rsidRPr="00FB3FB6" w:rsidRDefault="00572FB4" w:rsidP="00572FB4">
                      <w:pP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 xml:space="preserve">6. Build web </w:t>
                      </w:r>
                      <w:r w:rsidRPr="00BD02A2"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applications using PHP and MySQL</w:t>
                      </w:r>
                      <w:r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  <w:sz w:val="24"/>
                        </w:rPr>
                        <w:t>.</w:t>
                      </w:r>
                    </w:p>
                    <w:p w14:paraId="5B42F629" w14:textId="77777777" w:rsidR="005270B2" w:rsidRDefault="005270B2" w:rsidP="005270B2"/>
                    <w:p w14:paraId="32EA760F" w14:textId="77777777" w:rsidR="005270B2" w:rsidRDefault="005270B2" w:rsidP="005270B2"/>
                    <w:p w14:paraId="67BFFE41" w14:textId="77777777" w:rsidR="005270B2" w:rsidRDefault="005270B2" w:rsidP="005270B2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2650D">
        <w:t xml:space="preserve">PHP + </w:t>
      </w:r>
      <w:r w:rsidR="00C163DC">
        <w:t>My</w:t>
      </w:r>
      <w:r w:rsidR="00BA3B38">
        <w:t>SQL</w:t>
      </w:r>
    </w:p>
    <w:p w14:paraId="1A16527A" w14:textId="65095297" w:rsidR="00496101" w:rsidRPr="007F7DC6" w:rsidRDefault="00572FB4" w:rsidP="00572FB4">
      <w:pPr>
        <w:tabs>
          <w:tab w:val="left" w:pos="984"/>
        </w:tabs>
        <w:rPr>
          <w:rFonts w:ascii="Courier New" w:hAnsi="Courier New" w:cs="Courier New"/>
          <w:color w:val="FF0000"/>
          <w:sz w:val="24"/>
          <w:szCs w:val="24"/>
        </w:rPr>
      </w:pPr>
      <w:r>
        <w:tab/>
      </w:r>
      <w:r w:rsidR="00D2650D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702272" behindDoc="0" locked="0" layoutInCell="1" allowOverlap="1" wp14:anchorId="160C13B1" wp14:editId="5736C768">
                <wp:simplePos x="0" y="0"/>
                <wp:positionH relativeFrom="page">
                  <wp:posOffset>478790</wp:posOffset>
                </wp:positionH>
                <wp:positionV relativeFrom="margin">
                  <wp:posOffset>-2210</wp:posOffset>
                </wp:positionV>
                <wp:extent cx="1247775" cy="2304288"/>
                <wp:effectExtent l="0" t="0" r="0" b="0"/>
                <wp:wrapSquare wrapText="largest"/>
                <wp:docPr id="10" name="Text Box 10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50AA1" w14:textId="77777777" w:rsidR="00D2650D" w:rsidRDefault="00D2650D" w:rsidP="00D2650D"/>
                          <w:p w14:paraId="0795B44F" w14:textId="77777777" w:rsidR="00D2650D" w:rsidRDefault="00D2650D" w:rsidP="00D2650D"/>
                          <w:p w14:paraId="1532EACE" w14:textId="77777777" w:rsidR="00D2650D" w:rsidRDefault="00D2650D" w:rsidP="00D2650D"/>
                          <w:p w14:paraId="5D66ABD6" w14:textId="77777777" w:rsidR="00D2650D" w:rsidRDefault="00D2650D" w:rsidP="00D2650D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160C13B1" id="Text Box 10" o:spid="_x0000_s1042" type="#_x0000_t202" alt="Sidebar" style="position:absolute;margin-left:37.7pt;margin-top:-.15pt;width:98.25pt;height:181.45pt;z-index:25170227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" filled="f" stroked="f" strokeweight=".5pt">
                <v:textbox inset="3.6pt,0,3.6pt,0">
                  <w:txbxContent>
                    <w:p w14:paraId="65A50AA1" w14:textId="77777777" w:rsidR="00D2650D" w:rsidRDefault="00D2650D" w:rsidP="00D2650D"/>
                    <w:p w14:paraId="0795B44F" w14:textId="77777777" w:rsidR="00D2650D" w:rsidRDefault="00D2650D" w:rsidP="00D2650D"/>
                    <w:p w14:paraId="1532EACE" w14:textId="77777777" w:rsidR="00D2650D" w:rsidRDefault="00D2650D" w:rsidP="00D2650D"/>
                    <w:p w14:paraId="5D66ABD6" w14:textId="77777777" w:rsidR="00D2650D" w:rsidRDefault="00D2650D" w:rsidP="00D2650D"/>
                  </w:txbxContent>
                </v:textbox>
                <w10:wrap type="square" side="largest" anchorx="page" anchory="margin"/>
              </v:shape>
            </w:pict>
          </mc:Fallback>
        </mc:AlternateContent>
      </w:r>
    </w:p>
    <w:sectPr w:rsidR="00496101" w:rsidRPr="007F7DC6">
      <w:headerReference w:type="default" r:id="rId15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D724E" w14:textId="77777777" w:rsidR="007E70A7" w:rsidRDefault="007E70A7">
      <w:pPr>
        <w:spacing w:after="0" w:line="240" w:lineRule="auto"/>
      </w:pPr>
      <w:r>
        <w:separator/>
      </w:r>
    </w:p>
    <w:p w14:paraId="5AB6F526" w14:textId="77777777" w:rsidR="007E70A7" w:rsidRDefault="007E70A7"/>
    <w:p w14:paraId="37E79257" w14:textId="77777777" w:rsidR="007E70A7" w:rsidRDefault="007E70A7"/>
  </w:endnote>
  <w:endnote w:type="continuationSeparator" w:id="0">
    <w:p w14:paraId="127A3B1E" w14:textId="77777777" w:rsidR="007E70A7" w:rsidRDefault="007E70A7">
      <w:pPr>
        <w:spacing w:after="0" w:line="240" w:lineRule="auto"/>
      </w:pPr>
      <w:r>
        <w:continuationSeparator/>
      </w:r>
    </w:p>
    <w:p w14:paraId="763AB23B" w14:textId="77777777" w:rsidR="007E70A7" w:rsidRDefault="007E70A7"/>
    <w:p w14:paraId="44D47473" w14:textId="77777777" w:rsidR="007E70A7" w:rsidRDefault="007E70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AF7B" w14:textId="7D36718C" w:rsidR="000B4326" w:rsidRDefault="000B432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CAF055E" wp14:editId="6BCA2A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407670"/>
              <wp:effectExtent l="0" t="0" r="8890" b="0"/>
              <wp:wrapNone/>
              <wp:docPr id="1345408878" name="Text Box 19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0A00681" w14:textId="26265AC2" w:rsidR="000B4326" w:rsidRPr="000B4326" w:rsidRDefault="000B4326" w:rsidP="000B43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F055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3" type="#_x0000_t202" alt="Restricted - مقيد " style="position:absolute;left:0;text-align:left;margin-left:0;margin-top:0;width:84.8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" filled="f" stroked="f">
              <v:textbox style="mso-fit-shape-to-text:t" inset="20pt,0,0,15pt">
                <w:txbxContent>
                  <w:p w14:paraId="50A00681" w14:textId="26265AC2" w:rsidR="000B4326" w:rsidRPr="000B4326" w:rsidRDefault="000B4326" w:rsidP="000B43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3124" w14:textId="04626C5C" w:rsidR="000B4326" w:rsidRDefault="000B432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EE3C004" wp14:editId="2341C4EC">
              <wp:simplePos x="1964267" y="9457267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407670"/>
              <wp:effectExtent l="0" t="0" r="8890" b="0"/>
              <wp:wrapNone/>
              <wp:docPr id="1812186311" name="Text Box 20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FF74B5B" w14:textId="3D12B887" w:rsidR="000B4326" w:rsidRPr="000B4326" w:rsidRDefault="000B4326" w:rsidP="000B43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3C004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44" type="#_x0000_t202" alt="Restricted - مقيد " style="position:absolute;left:0;text-align:left;margin-left:0;margin-top:0;width:84.8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" filled="f" stroked="f">
              <v:textbox style="mso-fit-shape-to-text:t" inset="20pt,0,0,15pt">
                <w:txbxContent>
                  <w:p w14:paraId="2FF74B5B" w14:textId="3D12B887" w:rsidR="000B4326" w:rsidRPr="000B4326" w:rsidRDefault="000B4326" w:rsidP="000B43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A9B7" w14:textId="24365E05" w:rsidR="000B4326" w:rsidRDefault="000B432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C1BE3B" wp14:editId="362638CF">
              <wp:simplePos x="1964267" y="9457267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407670"/>
              <wp:effectExtent l="0" t="0" r="8890" b="0"/>
              <wp:wrapNone/>
              <wp:docPr id="1355971204" name="Text Box 18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47F4607" w14:textId="51AE62D8" w:rsidR="000B4326" w:rsidRPr="000B4326" w:rsidRDefault="000B4326" w:rsidP="000B43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BE3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45" type="#_x0000_t202" alt="Restricted - مقيد " style="position:absolute;left:0;text-align:left;margin-left:0;margin-top:0;width:84.8pt;height:32.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" filled="f" stroked="f">
              <v:textbox style="mso-fit-shape-to-text:t" inset="20pt,0,0,15pt">
                <w:txbxContent>
                  <w:p w14:paraId="747F4607" w14:textId="51AE62D8" w:rsidR="000B4326" w:rsidRPr="000B4326" w:rsidRDefault="000B4326" w:rsidP="000B43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C70A" w14:textId="77777777" w:rsidR="007E70A7" w:rsidRDefault="007E70A7">
      <w:pPr>
        <w:spacing w:after="0" w:line="240" w:lineRule="auto"/>
      </w:pPr>
      <w:r>
        <w:separator/>
      </w:r>
    </w:p>
    <w:p w14:paraId="1F6484B4" w14:textId="77777777" w:rsidR="007E70A7" w:rsidRDefault="007E70A7"/>
    <w:p w14:paraId="6E43BE76" w14:textId="77777777" w:rsidR="007E70A7" w:rsidRDefault="007E70A7"/>
  </w:footnote>
  <w:footnote w:type="continuationSeparator" w:id="0">
    <w:p w14:paraId="58F92410" w14:textId="77777777" w:rsidR="007E70A7" w:rsidRDefault="007E70A7">
      <w:pPr>
        <w:spacing w:after="0" w:line="240" w:lineRule="auto"/>
      </w:pPr>
      <w:r>
        <w:continuationSeparator/>
      </w:r>
    </w:p>
    <w:p w14:paraId="68E96FE6" w14:textId="77777777" w:rsidR="007E70A7" w:rsidRDefault="007E70A7"/>
    <w:p w14:paraId="5E76AE95" w14:textId="77777777" w:rsidR="007E70A7" w:rsidRDefault="007E70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a7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a7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a7"/>
          </w:pPr>
        </w:p>
      </w:tc>
    </w:tr>
  </w:tbl>
  <w:p w14:paraId="545C9042" w14:textId="77777777" w:rsidR="00496101" w:rsidRDefault="00496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CBEC" w14:textId="77777777" w:rsidR="008F49A2" w:rsidRDefault="008F49A2" w:rsidP="008F49A2">
    <w:pPr>
      <w:ind w:left="-2340"/>
    </w:pPr>
    <w:r>
      <w:rPr>
        <w:noProof/>
        <w:lang w:eastAsia="en-US"/>
      </w:rPr>
      <w:drawing>
        <wp:anchor distT="0" distB="0" distL="114300" distR="114300" simplePos="0" relativeHeight="251666432" behindDoc="1" locked="0" layoutInCell="1" allowOverlap="1" wp14:anchorId="1290B6BF" wp14:editId="5D9FC3BC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197324571" name="Picture 197324571" descr="A logo for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324571" name="Picture 197324571" descr="A logo for a univers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4E1BE4" w14:textId="77777777" w:rsidR="008F49A2" w:rsidRPr="00A02E4B" w:rsidRDefault="008F49A2" w:rsidP="008F49A2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53395357" wp14:editId="593F07AC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D21D7" id="Straight Connector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12917D26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E15976">
            <w:t>04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7D4724E2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E30400">
            <w:rPr>
              <w:rFonts w:hint="cs"/>
              <w:noProof/>
              <w:rtl/>
            </w:rPr>
            <w:instrText xml:space="preserve">خطأ! استخدم علامة التبويب "الصفحة الرئيسية" لتطبيق </w:instrText>
          </w:r>
          <w:r w:rsidR="00E30400">
            <w:rPr>
              <w:rFonts w:hint="cs"/>
              <w:noProof/>
            </w:rPr>
            <w:instrText>Heading 1</w:instrText>
          </w:r>
          <w:r w:rsidR="00E30400">
            <w:rPr>
              <w:rFonts w:hint="cs"/>
              <w:noProof/>
              <w:rtl/>
            </w:rPr>
            <w:instrText xml:space="preserve"> على النص الذي ترغب في أن يظهر هنا.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E30400">
            <w:rPr>
              <w:rFonts w:hint="cs"/>
              <w:noProof/>
              <w:rtl/>
            </w:rPr>
            <w:instrText xml:space="preserve">خطأ! استخدم علامة التبويب "الصفحة الرئيسية" لتطبيق </w:instrText>
          </w:r>
          <w:r w:rsidR="00E30400">
            <w:rPr>
              <w:rFonts w:hint="cs"/>
              <w:noProof/>
            </w:rPr>
            <w:instrText>Heading 1</w:instrText>
          </w:r>
          <w:r w:rsidR="00E30400">
            <w:rPr>
              <w:rFonts w:hint="cs"/>
              <w:noProof/>
              <w:rtl/>
            </w:rPr>
            <w:instrText xml:space="preserve"> على النص الذي ترغب في أن يظهر هنا.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E30400">
            <w:rPr>
              <w:rFonts w:hint="cs"/>
              <w:noProof/>
              <w:rtl/>
            </w:rPr>
            <w:t xml:space="preserve">خطأ! استخدم علامة التبويب "الصفحة الرئيسية" لتطبيق </w:t>
          </w:r>
          <w:r w:rsidR="00E30400">
            <w:rPr>
              <w:rFonts w:hint="cs"/>
              <w:noProof/>
            </w:rPr>
            <w:t>Heading 1</w:t>
          </w:r>
          <w:r w:rsidR="00E30400">
            <w:rPr>
              <w:rFonts w:hint="cs"/>
              <w:noProof/>
              <w:rtl/>
            </w:rPr>
            <w:t xml:space="preserve"> على النص الذي ترغب في أن يظهر هنا.</w:t>
          </w:r>
          <w:r w:rsidR="00E30400">
            <w:rPr>
              <w:noProof/>
            </w:rPr>
            <w:t xml:space="preserve">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4585B14"/>
    <w:multiLevelType w:val="hybridMultilevel"/>
    <w:tmpl w:val="CD109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A1266"/>
    <w:multiLevelType w:val="hybridMultilevel"/>
    <w:tmpl w:val="15F60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76FD9"/>
    <w:multiLevelType w:val="hybridMultilevel"/>
    <w:tmpl w:val="FD60D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B57E8"/>
    <w:multiLevelType w:val="hybridMultilevel"/>
    <w:tmpl w:val="45A42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F6A45"/>
    <w:multiLevelType w:val="multilevel"/>
    <w:tmpl w:val="0436C7FE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A505953"/>
    <w:multiLevelType w:val="multilevel"/>
    <w:tmpl w:val="C742EC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519A52E5"/>
    <w:multiLevelType w:val="hybridMultilevel"/>
    <w:tmpl w:val="CBD09D88"/>
    <w:lvl w:ilvl="0" w:tplc="352094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436D0"/>
    <w:multiLevelType w:val="multilevel"/>
    <w:tmpl w:val="93F47BE4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hAnsi="Courier New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962A5"/>
    <w:multiLevelType w:val="multilevel"/>
    <w:tmpl w:val="5F522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B060CB3"/>
    <w:multiLevelType w:val="hybridMultilevel"/>
    <w:tmpl w:val="E0F4A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036860">
    <w:abstractNumId w:val="0"/>
  </w:num>
  <w:num w:numId="2" w16cid:durableId="1712678">
    <w:abstractNumId w:val="0"/>
    <w:lvlOverride w:ilvl="0">
      <w:startOverride w:val="1"/>
    </w:lvlOverride>
  </w:num>
  <w:num w:numId="3" w16cid:durableId="1057705934">
    <w:abstractNumId w:val="5"/>
  </w:num>
  <w:num w:numId="4" w16cid:durableId="562570452">
    <w:abstractNumId w:val="0"/>
    <w:lvlOverride w:ilvl="0">
      <w:startOverride w:val="1"/>
    </w:lvlOverride>
  </w:num>
  <w:num w:numId="5" w16cid:durableId="523785499">
    <w:abstractNumId w:val="0"/>
    <w:lvlOverride w:ilvl="0">
      <w:startOverride w:val="1"/>
    </w:lvlOverride>
  </w:num>
  <w:num w:numId="6" w16cid:durableId="1705129558">
    <w:abstractNumId w:val="7"/>
  </w:num>
  <w:num w:numId="7" w16cid:durableId="501622790">
    <w:abstractNumId w:val="3"/>
  </w:num>
  <w:num w:numId="8" w16cid:durableId="1054700619">
    <w:abstractNumId w:val="1"/>
  </w:num>
  <w:num w:numId="9" w16cid:durableId="964964109">
    <w:abstractNumId w:val="4"/>
  </w:num>
  <w:num w:numId="10" w16cid:durableId="1708523564">
    <w:abstractNumId w:val="10"/>
  </w:num>
  <w:num w:numId="11" w16cid:durableId="1172454208">
    <w:abstractNumId w:val="6"/>
  </w:num>
  <w:num w:numId="12" w16cid:durableId="1872063276">
    <w:abstractNumId w:val="9"/>
  </w:num>
  <w:num w:numId="13" w16cid:durableId="183326321">
    <w:abstractNumId w:val="2"/>
  </w:num>
  <w:num w:numId="14" w16cid:durableId="1373313112">
    <w:abstractNumId w:val="8"/>
  </w:num>
  <w:num w:numId="15" w16cid:durableId="17829880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NK8FAK4huLEtAAAA"/>
  </w:docVars>
  <w:rsids>
    <w:rsidRoot w:val="00DE230E"/>
    <w:rsid w:val="000035E8"/>
    <w:rsid w:val="00014E5E"/>
    <w:rsid w:val="00016A21"/>
    <w:rsid w:val="00021E60"/>
    <w:rsid w:val="00025D9B"/>
    <w:rsid w:val="00034555"/>
    <w:rsid w:val="000530C6"/>
    <w:rsid w:val="00062252"/>
    <w:rsid w:val="00063E7E"/>
    <w:rsid w:val="000B4326"/>
    <w:rsid w:val="000D22A0"/>
    <w:rsid w:val="000D4C6B"/>
    <w:rsid w:val="000E16AE"/>
    <w:rsid w:val="000E3EF6"/>
    <w:rsid w:val="000F1E1C"/>
    <w:rsid w:val="00106EF8"/>
    <w:rsid w:val="00114AF0"/>
    <w:rsid w:val="001404DD"/>
    <w:rsid w:val="00147AB5"/>
    <w:rsid w:val="001516A4"/>
    <w:rsid w:val="00153B1C"/>
    <w:rsid w:val="00165218"/>
    <w:rsid w:val="001779AF"/>
    <w:rsid w:val="0019352E"/>
    <w:rsid w:val="001A1ABA"/>
    <w:rsid w:val="001A256B"/>
    <w:rsid w:val="001B1FCA"/>
    <w:rsid w:val="001B698D"/>
    <w:rsid w:val="001C53C3"/>
    <w:rsid w:val="001D1EA6"/>
    <w:rsid w:val="001E2973"/>
    <w:rsid w:val="00203E55"/>
    <w:rsid w:val="00206680"/>
    <w:rsid w:val="00207FE2"/>
    <w:rsid w:val="00220715"/>
    <w:rsid w:val="00232448"/>
    <w:rsid w:val="002364C2"/>
    <w:rsid w:val="00251D1B"/>
    <w:rsid w:val="002659A3"/>
    <w:rsid w:val="00267EDF"/>
    <w:rsid w:val="0027269F"/>
    <w:rsid w:val="002B5651"/>
    <w:rsid w:val="002B7A24"/>
    <w:rsid w:val="002C7196"/>
    <w:rsid w:val="002D44F8"/>
    <w:rsid w:val="002D66A4"/>
    <w:rsid w:val="002E05CD"/>
    <w:rsid w:val="002F6350"/>
    <w:rsid w:val="0030546D"/>
    <w:rsid w:val="003213D9"/>
    <w:rsid w:val="00341071"/>
    <w:rsid w:val="003422F1"/>
    <w:rsid w:val="003453DB"/>
    <w:rsid w:val="00353412"/>
    <w:rsid w:val="003562F8"/>
    <w:rsid w:val="00374EA5"/>
    <w:rsid w:val="003A7184"/>
    <w:rsid w:val="003C4083"/>
    <w:rsid w:val="003C4A13"/>
    <w:rsid w:val="003D25F4"/>
    <w:rsid w:val="003E5CA6"/>
    <w:rsid w:val="00402BFC"/>
    <w:rsid w:val="00441B70"/>
    <w:rsid w:val="00460BCA"/>
    <w:rsid w:val="00462A92"/>
    <w:rsid w:val="00464718"/>
    <w:rsid w:val="004840C2"/>
    <w:rsid w:val="00491C52"/>
    <w:rsid w:val="00496101"/>
    <w:rsid w:val="00497846"/>
    <w:rsid w:val="004A580C"/>
    <w:rsid w:val="004B7324"/>
    <w:rsid w:val="004C29B5"/>
    <w:rsid w:val="004C2BA0"/>
    <w:rsid w:val="004C58F7"/>
    <w:rsid w:val="004C6461"/>
    <w:rsid w:val="004D04DE"/>
    <w:rsid w:val="004D2E64"/>
    <w:rsid w:val="004F03A4"/>
    <w:rsid w:val="00501F56"/>
    <w:rsid w:val="0051627B"/>
    <w:rsid w:val="00517329"/>
    <w:rsid w:val="005270B2"/>
    <w:rsid w:val="005337C3"/>
    <w:rsid w:val="00534DA2"/>
    <w:rsid w:val="00542A84"/>
    <w:rsid w:val="00554F06"/>
    <w:rsid w:val="00572FB4"/>
    <w:rsid w:val="0058689F"/>
    <w:rsid w:val="005B301B"/>
    <w:rsid w:val="005B64CD"/>
    <w:rsid w:val="005C3A69"/>
    <w:rsid w:val="005F168D"/>
    <w:rsid w:val="00607B28"/>
    <w:rsid w:val="00612FDB"/>
    <w:rsid w:val="006301F4"/>
    <w:rsid w:val="00631E38"/>
    <w:rsid w:val="00633860"/>
    <w:rsid w:val="0065477C"/>
    <w:rsid w:val="00657C32"/>
    <w:rsid w:val="00675041"/>
    <w:rsid w:val="00675688"/>
    <w:rsid w:val="006843C5"/>
    <w:rsid w:val="00685CF7"/>
    <w:rsid w:val="0069293C"/>
    <w:rsid w:val="006B033E"/>
    <w:rsid w:val="006B390A"/>
    <w:rsid w:val="006D608E"/>
    <w:rsid w:val="006F036A"/>
    <w:rsid w:val="0070316E"/>
    <w:rsid w:val="00707476"/>
    <w:rsid w:val="007475BE"/>
    <w:rsid w:val="00751D34"/>
    <w:rsid w:val="00766492"/>
    <w:rsid w:val="0077027A"/>
    <w:rsid w:val="00770D31"/>
    <w:rsid w:val="00791AEB"/>
    <w:rsid w:val="0079252A"/>
    <w:rsid w:val="007A4565"/>
    <w:rsid w:val="007A4AC2"/>
    <w:rsid w:val="007B0981"/>
    <w:rsid w:val="007D4947"/>
    <w:rsid w:val="007E0D01"/>
    <w:rsid w:val="007E2442"/>
    <w:rsid w:val="007E33D4"/>
    <w:rsid w:val="007E70A7"/>
    <w:rsid w:val="007F7DC6"/>
    <w:rsid w:val="00822BAC"/>
    <w:rsid w:val="00826778"/>
    <w:rsid w:val="00840AB4"/>
    <w:rsid w:val="008415AC"/>
    <w:rsid w:val="00850687"/>
    <w:rsid w:val="008511BA"/>
    <w:rsid w:val="00871FEA"/>
    <w:rsid w:val="00885E6C"/>
    <w:rsid w:val="008862E9"/>
    <w:rsid w:val="00886CC4"/>
    <w:rsid w:val="00896993"/>
    <w:rsid w:val="008A4923"/>
    <w:rsid w:val="008A4CBD"/>
    <w:rsid w:val="008D6493"/>
    <w:rsid w:val="008F112F"/>
    <w:rsid w:val="008F1BD3"/>
    <w:rsid w:val="008F49A2"/>
    <w:rsid w:val="008F4F46"/>
    <w:rsid w:val="0092071B"/>
    <w:rsid w:val="00937F04"/>
    <w:rsid w:val="00956E8C"/>
    <w:rsid w:val="0096646F"/>
    <w:rsid w:val="00966585"/>
    <w:rsid w:val="009737A3"/>
    <w:rsid w:val="00975C59"/>
    <w:rsid w:val="00977287"/>
    <w:rsid w:val="00982EEA"/>
    <w:rsid w:val="00986F59"/>
    <w:rsid w:val="00994970"/>
    <w:rsid w:val="00995A24"/>
    <w:rsid w:val="009A295E"/>
    <w:rsid w:val="009B0716"/>
    <w:rsid w:val="009C10F3"/>
    <w:rsid w:val="009D7CF0"/>
    <w:rsid w:val="009E5387"/>
    <w:rsid w:val="009F3D1A"/>
    <w:rsid w:val="00A16EA8"/>
    <w:rsid w:val="00A24678"/>
    <w:rsid w:val="00A424A0"/>
    <w:rsid w:val="00A779D4"/>
    <w:rsid w:val="00A97900"/>
    <w:rsid w:val="00AA03C6"/>
    <w:rsid w:val="00AB1146"/>
    <w:rsid w:val="00AB18E2"/>
    <w:rsid w:val="00AC4254"/>
    <w:rsid w:val="00AC7946"/>
    <w:rsid w:val="00AE48AE"/>
    <w:rsid w:val="00AF5B15"/>
    <w:rsid w:val="00AF71E5"/>
    <w:rsid w:val="00AF739A"/>
    <w:rsid w:val="00B00430"/>
    <w:rsid w:val="00B01A63"/>
    <w:rsid w:val="00B0260E"/>
    <w:rsid w:val="00B04001"/>
    <w:rsid w:val="00B20A4A"/>
    <w:rsid w:val="00B31DEE"/>
    <w:rsid w:val="00B4784E"/>
    <w:rsid w:val="00B7670C"/>
    <w:rsid w:val="00B8077B"/>
    <w:rsid w:val="00B916D5"/>
    <w:rsid w:val="00BA00E8"/>
    <w:rsid w:val="00BA3B38"/>
    <w:rsid w:val="00BB724D"/>
    <w:rsid w:val="00BD02A2"/>
    <w:rsid w:val="00BE498F"/>
    <w:rsid w:val="00BF6FDE"/>
    <w:rsid w:val="00C00EF6"/>
    <w:rsid w:val="00C0234C"/>
    <w:rsid w:val="00C163DC"/>
    <w:rsid w:val="00C21DA5"/>
    <w:rsid w:val="00C260D5"/>
    <w:rsid w:val="00C2733F"/>
    <w:rsid w:val="00C27B90"/>
    <w:rsid w:val="00C37875"/>
    <w:rsid w:val="00C54290"/>
    <w:rsid w:val="00C54924"/>
    <w:rsid w:val="00C574A4"/>
    <w:rsid w:val="00C616E1"/>
    <w:rsid w:val="00C715E6"/>
    <w:rsid w:val="00C7761A"/>
    <w:rsid w:val="00CA49A2"/>
    <w:rsid w:val="00CB3DA7"/>
    <w:rsid w:val="00CC449F"/>
    <w:rsid w:val="00CD2157"/>
    <w:rsid w:val="00CD4929"/>
    <w:rsid w:val="00D21851"/>
    <w:rsid w:val="00D2650D"/>
    <w:rsid w:val="00D27897"/>
    <w:rsid w:val="00D30639"/>
    <w:rsid w:val="00D568E3"/>
    <w:rsid w:val="00D669FD"/>
    <w:rsid w:val="00D707B8"/>
    <w:rsid w:val="00D93FD0"/>
    <w:rsid w:val="00D945CE"/>
    <w:rsid w:val="00DA3F6F"/>
    <w:rsid w:val="00DC1382"/>
    <w:rsid w:val="00DC582B"/>
    <w:rsid w:val="00DE230E"/>
    <w:rsid w:val="00E0235E"/>
    <w:rsid w:val="00E15976"/>
    <w:rsid w:val="00E30400"/>
    <w:rsid w:val="00E4136F"/>
    <w:rsid w:val="00E44357"/>
    <w:rsid w:val="00E51CCE"/>
    <w:rsid w:val="00E56E61"/>
    <w:rsid w:val="00E64A7D"/>
    <w:rsid w:val="00E70092"/>
    <w:rsid w:val="00E8497B"/>
    <w:rsid w:val="00E9163A"/>
    <w:rsid w:val="00EF3C6D"/>
    <w:rsid w:val="00EF6CD2"/>
    <w:rsid w:val="00F05724"/>
    <w:rsid w:val="00F12AC6"/>
    <w:rsid w:val="00F42DFC"/>
    <w:rsid w:val="00F63908"/>
    <w:rsid w:val="00F67200"/>
    <w:rsid w:val="00FB3FB6"/>
    <w:rsid w:val="00FC41D8"/>
    <w:rsid w:val="00FD59BF"/>
    <w:rsid w:val="00FF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20">
    <w:name w:val="heading 2"/>
    <w:basedOn w:val="a1"/>
    <w:next w:val="a1"/>
    <w:link w:val="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30">
    <w:name w:val="heading 3"/>
    <w:basedOn w:val="a1"/>
    <w:next w:val="a1"/>
    <w:link w:val="3Char"/>
    <w:uiPriority w:val="1"/>
    <w:semiHidden/>
    <w:unhideWhenUsed/>
    <w:qFormat/>
    <w:rsid w:val="001D1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Char">
    <w:name w:val="تذييل الصفحة Char"/>
    <w:basedOn w:val="a2"/>
    <w:link w:val="a5"/>
    <w:uiPriority w:val="99"/>
    <w:rPr>
      <w:color w:val="EF4623" w:themeColor="accent1"/>
    </w:rPr>
  </w:style>
  <w:style w:type="paragraph" w:styleId="a6">
    <w:name w:val="Subtitle"/>
    <w:basedOn w:val="a1"/>
    <w:next w:val="a1"/>
    <w:link w:val="Char0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a1"/>
    <w:uiPriority w:val="99"/>
    <w:pPr>
      <w:spacing w:after="80" w:line="240" w:lineRule="auto"/>
      <w:jc w:val="center"/>
    </w:pPr>
  </w:style>
  <w:style w:type="paragraph" w:styleId="a7">
    <w:name w:val="header"/>
    <w:basedOn w:val="a1"/>
    <w:link w:val="Char1"/>
    <w:uiPriority w:val="99"/>
    <w:qFormat/>
    <w:pPr>
      <w:spacing w:after="380" w:line="240" w:lineRule="auto"/>
    </w:pPr>
  </w:style>
  <w:style w:type="character" w:customStyle="1" w:styleId="Char1">
    <w:name w:val="رأس الصفحة Char"/>
    <w:basedOn w:val="a2"/>
    <w:link w:val="a7"/>
    <w:uiPriority w:val="99"/>
    <w:rPr>
      <w:color w:val="404040" w:themeColor="text1" w:themeTint="BF"/>
      <w:sz w:val="20"/>
    </w:rPr>
  </w:style>
  <w:style w:type="table" w:styleId="a8">
    <w:name w:val="Table Grid"/>
    <w:basedOn w:val="a3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a1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a1"/>
    <w:next w:val="a1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a9">
    <w:name w:val="Title"/>
    <w:basedOn w:val="a1"/>
    <w:next w:val="a1"/>
    <w:link w:val="Char2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Char2">
    <w:name w:val="العنوان Char"/>
    <w:basedOn w:val="a2"/>
    <w:link w:val="a9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aa">
    <w:name w:val="Placeholder Text"/>
    <w:basedOn w:val="a2"/>
    <w:uiPriority w:val="99"/>
    <w:semiHidden/>
    <w:rPr>
      <w:color w:val="808080"/>
    </w:rPr>
  </w:style>
  <w:style w:type="paragraph" w:styleId="ab">
    <w:name w:val="Balloon Text"/>
    <w:basedOn w:val="a1"/>
    <w:link w:val="Char3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Char3">
    <w:name w:val="نص في بالون Char"/>
    <w:basedOn w:val="a2"/>
    <w:link w:val="ab"/>
    <w:uiPriority w:val="99"/>
    <w:semiHidden/>
    <w:rPr>
      <w:rFonts w:ascii="Tahoma" w:hAnsi="Tahoma" w:cs="Tahoma"/>
      <w:sz w:val="16"/>
    </w:rPr>
  </w:style>
  <w:style w:type="character" w:styleId="ac">
    <w:name w:val="Strong"/>
    <w:basedOn w:val="a2"/>
    <w:uiPriority w:val="22"/>
    <w:qFormat/>
    <w:rPr>
      <w:b/>
      <w:bCs/>
    </w:rPr>
  </w:style>
  <w:style w:type="character" w:customStyle="1" w:styleId="Char0">
    <w:name w:val="عنوان فرعي Char"/>
    <w:basedOn w:val="a2"/>
    <w:link w:val="a6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a1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ad">
    <w:name w:val="No Spacing"/>
    <w:link w:val="Char4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a2"/>
    <w:uiPriority w:val="99"/>
    <w:unhideWhenUsed/>
    <w:rPr>
      <w:color w:val="5F5F5F" w:themeColor="hyperlink"/>
      <w:u w:val="single"/>
    </w:rPr>
  </w:style>
  <w:style w:type="paragraph" w:styleId="10">
    <w:name w:val="toc 1"/>
    <w:basedOn w:val="a1"/>
    <w:next w:val="a1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1Char">
    <w:name w:val="العنوان 1 Char"/>
    <w:basedOn w:val="a2"/>
    <w:link w:val="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ae">
    <w:name w:val="TOC Heading"/>
    <w:basedOn w:val="1"/>
    <w:next w:val="a1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2Char">
    <w:name w:val="عنوان 2 Char"/>
    <w:basedOn w:val="a2"/>
    <w:link w:val="20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af">
    <w:name w:val="Quote"/>
    <w:basedOn w:val="a1"/>
    <w:next w:val="a1"/>
    <w:link w:val="Char5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Char5">
    <w:name w:val="اقتباس Char"/>
    <w:basedOn w:val="a2"/>
    <w:link w:val="af"/>
    <w:uiPriority w:val="1"/>
    <w:rPr>
      <w:i/>
      <w:iCs/>
      <w:color w:val="EF4623" w:themeColor="accent1"/>
      <w:kern w:val="20"/>
      <w:sz w:val="24"/>
    </w:rPr>
  </w:style>
  <w:style w:type="paragraph" w:styleId="af0">
    <w:name w:val="Signature"/>
    <w:basedOn w:val="a1"/>
    <w:link w:val="Char6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Char6">
    <w:name w:val="توقيع Char"/>
    <w:basedOn w:val="a2"/>
    <w:link w:val="af0"/>
    <w:uiPriority w:val="9"/>
    <w:rPr>
      <w:color w:val="595959" w:themeColor="text1" w:themeTint="A6"/>
      <w:kern w:val="20"/>
    </w:rPr>
  </w:style>
  <w:style w:type="character" w:customStyle="1" w:styleId="Char4">
    <w:name w:val="بلا تباعد Char"/>
    <w:basedOn w:val="a2"/>
    <w:link w:val="ad"/>
    <w:uiPriority w:val="1"/>
  </w:style>
  <w:style w:type="paragraph" w:styleId="a">
    <w:name w:val="List Bullet"/>
    <w:basedOn w:val="a1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a0">
    <w:name w:val="List Number"/>
    <w:basedOn w:val="a1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2">
    <w:name w:val="List Number 2"/>
    <w:basedOn w:val="a1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3">
    <w:name w:val="List Number 3"/>
    <w:basedOn w:val="a1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4">
    <w:name w:val="List Number 4"/>
    <w:basedOn w:val="a1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5">
    <w:name w:val="List Number 5"/>
    <w:basedOn w:val="a1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a3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af1">
    <w:name w:val="annotation reference"/>
    <w:basedOn w:val="a2"/>
    <w:uiPriority w:val="99"/>
    <w:semiHidden/>
    <w:unhideWhenUsed/>
    <w:rPr>
      <w:sz w:val="16"/>
    </w:rPr>
  </w:style>
  <w:style w:type="paragraph" w:styleId="af2">
    <w:name w:val="annotation text"/>
    <w:basedOn w:val="a1"/>
    <w:link w:val="Char7"/>
    <w:uiPriority w:val="99"/>
    <w:semiHidden/>
    <w:unhideWhenUsed/>
    <w:pPr>
      <w:spacing w:line="240" w:lineRule="auto"/>
    </w:pPr>
  </w:style>
  <w:style w:type="character" w:customStyle="1" w:styleId="Char7">
    <w:name w:val="نص تعليق Char"/>
    <w:basedOn w:val="a2"/>
    <w:link w:val="af2"/>
    <w:uiPriority w:val="99"/>
    <w:semiHidden/>
  </w:style>
  <w:style w:type="paragraph" w:styleId="af3">
    <w:name w:val="annotation subject"/>
    <w:basedOn w:val="af2"/>
    <w:next w:val="af2"/>
    <w:link w:val="Char8"/>
    <w:uiPriority w:val="99"/>
    <w:semiHidden/>
    <w:unhideWhenUsed/>
    <w:rPr>
      <w:b/>
      <w:bCs/>
    </w:rPr>
  </w:style>
  <w:style w:type="character" w:customStyle="1" w:styleId="Char8">
    <w:name w:val="موضوع تعليق Char"/>
    <w:basedOn w:val="Char7"/>
    <w:link w:val="af3"/>
    <w:uiPriority w:val="99"/>
    <w:semiHidden/>
    <w:rPr>
      <w:b/>
      <w:bCs/>
    </w:rPr>
  </w:style>
  <w:style w:type="table" w:styleId="af4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a1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a1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a1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af5">
    <w:name w:val="List Paragraph"/>
    <w:aliases w:val="NSC List Paragraph"/>
    <w:basedOn w:val="a1"/>
    <w:link w:val="Char9"/>
    <w:uiPriority w:val="34"/>
    <w:qFormat/>
    <w:rsid w:val="001B698D"/>
    <w:pPr>
      <w:ind w:left="720"/>
      <w:contextualSpacing/>
    </w:pPr>
  </w:style>
  <w:style w:type="character" w:customStyle="1" w:styleId="3Char">
    <w:name w:val="عنوان 3 Char"/>
    <w:basedOn w:val="a2"/>
    <w:link w:val="30"/>
    <w:uiPriority w:val="1"/>
    <w:semiHidden/>
    <w:rsid w:val="001D1EA6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customStyle="1" w:styleId="Char9">
    <w:name w:val="سرد الفقرات Char"/>
    <w:aliases w:val="NSC List Paragraph Char"/>
    <w:basedOn w:val="a2"/>
    <w:link w:val="af5"/>
    <w:uiPriority w:val="34"/>
    <w:locked/>
    <w:rsid w:val="00C163DC"/>
  </w:style>
  <w:style w:type="paragraph" w:styleId="af6">
    <w:name w:val="Revision"/>
    <w:hidden/>
    <w:uiPriority w:val="99"/>
    <w:semiHidden/>
    <w:rsid w:val="00E9163A"/>
    <w:pPr>
      <w:spacing w:after="0" w:line="240" w:lineRule="auto"/>
    </w:pPr>
  </w:style>
  <w:style w:type="paragraph" w:styleId="af7">
    <w:name w:val="Normal (Web)"/>
    <w:basedOn w:val="a1"/>
    <w:uiPriority w:val="99"/>
    <w:semiHidden/>
    <w:unhideWhenUsed/>
    <w:rsid w:val="00AF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18953145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51231"/>
    <w:rsid w:val="00114AF0"/>
    <w:rsid w:val="00165218"/>
    <w:rsid w:val="001A256B"/>
    <w:rsid w:val="001A632E"/>
    <w:rsid w:val="001F71B0"/>
    <w:rsid w:val="00280687"/>
    <w:rsid w:val="002B5651"/>
    <w:rsid w:val="002E75E4"/>
    <w:rsid w:val="00324ACF"/>
    <w:rsid w:val="00334B87"/>
    <w:rsid w:val="003B19A7"/>
    <w:rsid w:val="0047098D"/>
    <w:rsid w:val="004A7EE6"/>
    <w:rsid w:val="005A1F0D"/>
    <w:rsid w:val="005C7F27"/>
    <w:rsid w:val="005E024E"/>
    <w:rsid w:val="00620C13"/>
    <w:rsid w:val="00657C32"/>
    <w:rsid w:val="00660EF5"/>
    <w:rsid w:val="00695677"/>
    <w:rsid w:val="007574A5"/>
    <w:rsid w:val="007B5637"/>
    <w:rsid w:val="008678B1"/>
    <w:rsid w:val="008A4923"/>
    <w:rsid w:val="008A4AE7"/>
    <w:rsid w:val="008A6E06"/>
    <w:rsid w:val="008D7CFC"/>
    <w:rsid w:val="008F112F"/>
    <w:rsid w:val="00902777"/>
    <w:rsid w:val="0092071B"/>
    <w:rsid w:val="00977680"/>
    <w:rsid w:val="00A53609"/>
    <w:rsid w:val="00AD087D"/>
    <w:rsid w:val="00B4602D"/>
    <w:rsid w:val="00B50EF1"/>
    <w:rsid w:val="00C35F4D"/>
    <w:rsid w:val="00C40158"/>
    <w:rsid w:val="00C4268C"/>
    <w:rsid w:val="00C77297"/>
    <w:rsid w:val="00CC6F9F"/>
    <w:rsid w:val="00D1262A"/>
    <w:rsid w:val="00D248BA"/>
    <w:rsid w:val="00D56FB7"/>
    <w:rsid w:val="00D65260"/>
    <w:rsid w:val="00D76452"/>
    <w:rsid w:val="00DF743D"/>
    <w:rsid w:val="00E00398"/>
    <w:rsid w:val="00E02D5B"/>
    <w:rsid w:val="00E552F8"/>
    <w:rsid w:val="00EB2119"/>
    <w:rsid w:val="00ED7F5D"/>
    <w:rsid w:val="00EE2A0A"/>
    <w:rsid w:val="00F12643"/>
    <w:rsid w:val="00FA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a4">
    <w:name w:val="Strong"/>
    <w:basedOn w:val="a1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for this Assignment is 14]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BFC635-539B-47E8-AB5A-900F91B6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design).dotx</Template>
  <TotalTime>436</TotalTime>
  <Pages>8</Pages>
  <Words>528</Words>
  <Characters>3015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Project</vt:lpstr>
      <vt:lpstr>Project</vt:lpstr>
    </vt:vector>
  </TitlesOfParts>
  <Company>Students Details:                                         CRN: ###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Monday, 4/5/2026 @ 23:59</dc:subject>
  <dc:creator>Ali Mehdi</dc:creator>
  <cp:keywords/>
  <cp:lastModifiedBy>s441010799 s441010799</cp:lastModifiedBy>
  <cp:revision>32</cp:revision>
  <dcterms:created xsi:type="dcterms:W3CDTF">2024-02-16T18:35:00Z</dcterms:created>
  <dcterms:modified xsi:type="dcterms:W3CDTF">2026-03-03T04:39:00Z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lassificationContentMarkingFooterShapeIds">
    <vt:lpwstr>50d27a84,50314f6e,6c03c4c7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Restricted - مقيد </vt:lpwstr>
  </property>
  <property fmtid="{D5CDD505-2E9C-101B-9397-08002B2CF9AE}" pid="6" name="MSIP_Label_b437834d-a884-421a-b14d-4e9522201396_Enabled">
    <vt:lpwstr>true</vt:lpwstr>
  </property>
  <property fmtid="{D5CDD505-2E9C-101B-9397-08002B2CF9AE}" pid="7" name="MSIP_Label_b437834d-a884-421a-b14d-4e9522201396_SetDate">
    <vt:lpwstr>2025-09-22T03:48:09Z</vt:lpwstr>
  </property>
  <property fmtid="{D5CDD505-2E9C-101B-9397-08002B2CF9AE}" pid="8" name="MSIP_Label_b437834d-a884-421a-b14d-4e9522201396_Method">
    <vt:lpwstr>Standard</vt:lpwstr>
  </property>
  <property fmtid="{D5CDD505-2E9C-101B-9397-08002B2CF9AE}" pid="9" name="MSIP_Label_b437834d-a884-421a-b14d-4e9522201396_Name">
    <vt:lpwstr>Data classification -not allowed</vt:lpwstr>
  </property>
  <property fmtid="{D5CDD505-2E9C-101B-9397-08002B2CF9AE}" pid="10" name="MSIP_Label_b437834d-a884-421a-b14d-4e9522201396_SiteId">
    <vt:lpwstr>1f00763a-1f87-473b-bba1-b6c746af03e4</vt:lpwstr>
  </property>
  <property fmtid="{D5CDD505-2E9C-101B-9397-08002B2CF9AE}" pid="11" name="MSIP_Label_b437834d-a884-421a-b14d-4e9522201396_ActionId">
    <vt:lpwstr>2c3ab127-9e4f-4ae2-907e-824d73448157</vt:lpwstr>
  </property>
  <property fmtid="{D5CDD505-2E9C-101B-9397-08002B2CF9AE}" pid="12" name="MSIP_Label_b437834d-a884-421a-b14d-4e9522201396_ContentBits">
    <vt:lpwstr>2</vt:lpwstr>
  </property>
  <property fmtid="{D5CDD505-2E9C-101B-9397-08002B2CF9AE}" pid="13" name="MSIP_Label_b437834d-a884-421a-b14d-4e9522201396_Tag">
    <vt:lpwstr>10, 3, 0, 1</vt:lpwstr>
  </property>
  <property fmtid="{D5CDD505-2E9C-101B-9397-08002B2CF9AE}" pid="14" name="GrammarlyDocumentId">
    <vt:lpwstr>7545e5a9-4b15-43ec-8b86-36a5f825b344</vt:lpwstr>
  </property>
</Properties>
</file>